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9D640" w14:textId="4012F8DF" w:rsidR="00A1697D" w:rsidRPr="005B5D17" w:rsidRDefault="00A8192A" w:rsidP="008D0F77">
      <w:pPr>
        <w:pStyle w:val="000SessionTitle"/>
        <w:tabs>
          <w:tab w:val="left" w:pos="8305"/>
        </w:tabs>
        <w:ind w:left="0"/>
        <w:rPr>
          <w:rFonts w:ascii="Arial" w:hAnsi="Arial"/>
          <w:szCs w:val="40"/>
          <w:lang w:val="en-US"/>
        </w:rPr>
      </w:pPr>
      <w:r w:rsidRPr="005B5D17">
        <w:rPr>
          <w:rFonts w:ascii="Arial" w:hAnsi="Arial"/>
          <w:noProof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BE68941" wp14:editId="31AD5E42">
                <wp:simplePos x="0" y="0"/>
                <wp:positionH relativeFrom="column">
                  <wp:posOffset>5372100</wp:posOffset>
                </wp:positionH>
                <wp:positionV relativeFrom="paragraph">
                  <wp:posOffset>-94615</wp:posOffset>
                </wp:positionV>
                <wp:extent cx="793115" cy="100901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115" cy="1009015"/>
                          <a:chOff x="0" y="0"/>
                          <a:chExt cx="793115" cy="100901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history_grey_96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780415" cy="780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780415"/>
                            <a:ext cx="793115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618AB4" w14:textId="271587FB" w:rsidR="00127A94" w:rsidRPr="00AE3688" w:rsidRDefault="00314AD9" w:rsidP="007D61C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theme="minorBidi"/>
                                  <w:b/>
                                  <w:bCs/>
                                  <w:color w:val="666666" w:themeColor="accent2"/>
                                  <w:kern w:val="24"/>
                                  <w:sz w:val="28"/>
                                  <w:szCs w:val="48"/>
                                  <w:lang w:val="en-US"/>
                                </w:rPr>
                                <w:t>1 hour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E68941" id="Group 8" o:spid="_x0000_s1026" style="position:absolute;margin-left:423pt;margin-top:-7.45pt;width:62.45pt;height:79.45pt;z-index:251671552" coordsize="7931,10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history_grey_96.png" style="position:absolute;left:63;width:7804;height:7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">
                  <v:imagedata r:id="rId9" o:title="history_grey_96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top:7804;width:793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A618AB4" w14:textId="271587FB" w:rsidR="00127A94" w:rsidRPr="00AE3688" w:rsidRDefault="00314AD9" w:rsidP="007D61C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4"/>
                            <w:lang w:val="en-US"/>
                          </w:rPr>
                        </w:pPr>
                        <w:r>
                          <w:rPr>
                            <w:rFonts w:ascii="Arial" w:hAnsi="Arial" w:cstheme="minorBidi"/>
                            <w:b/>
                            <w:bCs/>
                            <w:color w:val="666666" w:themeColor="accent2"/>
                            <w:kern w:val="24"/>
                            <w:sz w:val="28"/>
                            <w:szCs w:val="48"/>
                            <w:lang w:val="en-US"/>
                          </w:rPr>
                          <w:t>1 hour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64A8" w:rsidRPr="005B5D17">
        <w:rPr>
          <w:rFonts w:ascii="Arial" w:hAnsi="Arial"/>
          <w:noProof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3C03718" wp14:editId="21396390">
                <wp:simplePos x="0" y="0"/>
                <wp:positionH relativeFrom="column">
                  <wp:posOffset>-34290</wp:posOffset>
                </wp:positionH>
                <wp:positionV relativeFrom="paragraph">
                  <wp:posOffset>-221249</wp:posOffset>
                </wp:positionV>
                <wp:extent cx="6092190" cy="107950"/>
                <wp:effectExtent l="0" t="0" r="3810" b="63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190" cy="107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CABCB" id="Rectangle 13" o:spid="_x0000_s1026" style="position:absolute;margin-left:-2.7pt;margin-top:-17.4pt;width:479.7pt;height:8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" fillcolor="#f0ab00 [3204]" stroked="f" strokeweight="2pt"/>
            </w:pict>
          </mc:Fallback>
        </mc:AlternateContent>
      </w:r>
      <w:r w:rsidR="00AE3688">
        <w:rPr>
          <w:rFonts w:ascii="Arial" w:hAnsi="Arial"/>
          <w:szCs w:val="40"/>
          <w:lang w:val="en-US" w:eastAsia="en-US"/>
        </w:rPr>
        <w:t>BUILDING ALEXA SKILL</w:t>
      </w:r>
      <w:r w:rsidR="004157FF" w:rsidRPr="005B5D17">
        <w:rPr>
          <w:rFonts w:ascii="Arial" w:hAnsi="Arial"/>
          <w:szCs w:val="40"/>
          <w:lang w:val="en-US" w:eastAsia="en-US"/>
        </w:rPr>
        <w:t xml:space="preserve"> </w:t>
      </w:r>
    </w:p>
    <w:p w14:paraId="4DBD439E" w14:textId="1CEA6B44" w:rsidR="00EC77F7" w:rsidRPr="005B5D17" w:rsidRDefault="005A13C6" w:rsidP="00BE5063">
      <w:pPr>
        <w:pStyle w:val="001session-ID"/>
        <w:rPr>
          <w:lang w:val="en-US"/>
        </w:rPr>
      </w:pPr>
      <w:r w:rsidRPr="005B5D17">
        <w:rPr>
          <w:lang w:val="en-US"/>
        </w:rPr>
        <w:t>DEVELOPMENT</w:t>
      </w:r>
      <w:r w:rsidR="00943FC1" w:rsidRPr="005B5D17">
        <w:rPr>
          <w:lang w:val="en-US"/>
        </w:rPr>
        <w:t xml:space="preserve">: </w:t>
      </w:r>
      <w:r w:rsidRPr="005B5D17">
        <w:rPr>
          <w:lang w:val="en-US"/>
        </w:rPr>
        <w:t>Prerequisites</w:t>
      </w:r>
    </w:p>
    <w:p w14:paraId="70D7F397" w14:textId="060A0035" w:rsidR="00EC77F7" w:rsidRPr="005B5D17" w:rsidRDefault="00EC77F7" w:rsidP="00EC77F7">
      <w:pPr>
        <w:pStyle w:val="02BodyCopy"/>
        <w:rPr>
          <w:lang w:val="en-US"/>
        </w:rPr>
      </w:pPr>
    </w:p>
    <w:p w14:paraId="27A8D6FA" w14:textId="193F3822" w:rsidR="00EC77F7" w:rsidRPr="005B5D17" w:rsidRDefault="00EC77F7" w:rsidP="00EC77F7">
      <w:pPr>
        <w:pStyle w:val="02BodyCopy"/>
        <w:rPr>
          <w:lang w:val="en-US"/>
        </w:rPr>
      </w:pPr>
    </w:p>
    <w:p w14:paraId="134BF6AF" w14:textId="73FD1A2C" w:rsidR="00EC77F7" w:rsidRPr="005B5D17" w:rsidRDefault="00EC77F7" w:rsidP="00EC77F7">
      <w:pPr>
        <w:pStyle w:val="02BodyCopy"/>
        <w:rPr>
          <w:lang w:val="en-US"/>
        </w:rPr>
      </w:pPr>
    </w:p>
    <w:p w14:paraId="64436473" w14:textId="51402EF6" w:rsidR="00BF63DA" w:rsidRPr="005B5D17" w:rsidRDefault="0020077C" w:rsidP="00941B3C">
      <w:pPr>
        <w:pStyle w:val="002ExercisesSolutionsSpeakerCompany"/>
        <w:ind w:left="0"/>
        <w:rPr>
          <w:lang w:val="en-US"/>
        </w:rPr>
      </w:pPr>
      <w:r w:rsidRPr="005B5D17">
        <w:rPr>
          <w:lang w:val="en-US"/>
        </w:rPr>
        <w:t>Milton Chandradas</w:t>
      </w:r>
      <w:r w:rsidR="00BF63DA" w:rsidRPr="005B5D17">
        <w:rPr>
          <w:lang w:val="en-US"/>
        </w:rPr>
        <w:t xml:space="preserve">          </w:t>
      </w:r>
    </w:p>
    <w:p w14:paraId="33E50F98" w14:textId="77777777" w:rsidR="00A1697D" w:rsidRPr="005B5D17" w:rsidRDefault="00A1697D" w:rsidP="0052571C">
      <w:pPr>
        <w:pStyle w:val="02BodyCopy"/>
        <w:rPr>
          <w:lang w:val="en-US"/>
        </w:rPr>
      </w:pPr>
    </w:p>
    <w:p w14:paraId="6ECACCA1" w14:textId="77777777" w:rsidR="009706F1" w:rsidRPr="005B5D17" w:rsidRDefault="009706F1" w:rsidP="0052571C">
      <w:pPr>
        <w:pStyle w:val="02BodyCopy"/>
        <w:rPr>
          <w:lang w:val="en-US"/>
        </w:rPr>
      </w:pPr>
    </w:p>
    <w:p w14:paraId="75191F64" w14:textId="37F725AC" w:rsidR="009706F1" w:rsidRPr="005B5D17" w:rsidRDefault="009706F1" w:rsidP="0052571C">
      <w:pPr>
        <w:pStyle w:val="02BodyCopy"/>
        <w:rPr>
          <w:b/>
          <w:sz w:val="28"/>
          <w:lang w:val="en-US"/>
        </w:rPr>
      </w:pPr>
      <w:r w:rsidRPr="005B5D17">
        <w:rPr>
          <w:b/>
          <w:sz w:val="28"/>
          <w:lang w:val="en-US"/>
        </w:rPr>
        <w:t>Description</w:t>
      </w:r>
    </w:p>
    <w:p w14:paraId="5FD6368A" w14:textId="6C19212C" w:rsidR="009706F1" w:rsidRPr="005B5D17" w:rsidRDefault="009706F1" w:rsidP="0052571C">
      <w:pPr>
        <w:pStyle w:val="02BodyCopy"/>
        <w:rPr>
          <w:lang w:val="en-US"/>
        </w:rPr>
      </w:pPr>
      <w:r w:rsidRPr="005B5D17">
        <w:rPr>
          <w:lang w:val="en-US"/>
        </w:rPr>
        <w:t xml:space="preserve">In this exercise you’ll </w:t>
      </w:r>
      <w:r w:rsidR="005A13C6" w:rsidRPr="005B5D17">
        <w:rPr>
          <w:lang w:val="en-US"/>
        </w:rPr>
        <w:t xml:space="preserve">go through the basic steps of setting up the development environment for creating </w:t>
      </w:r>
      <w:r w:rsidR="00AE3688">
        <w:rPr>
          <w:lang w:val="en-US"/>
        </w:rPr>
        <w:t>an Alexa Skill</w:t>
      </w:r>
      <w:r w:rsidRPr="005B5D17">
        <w:rPr>
          <w:lang w:val="en-US"/>
        </w:rPr>
        <w:t>.</w:t>
      </w:r>
    </w:p>
    <w:p w14:paraId="5D23B324" w14:textId="77777777" w:rsidR="001B389C" w:rsidRPr="005B5D17" w:rsidRDefault="001B389C" w:rsidP="0052571C">
      <w:pPr>
        <w:pStyle w:val="02BodyCopy"/>
        <w:rPr>
          <w:lang w:val="en-US"/>
        </w:rPr>
      </w:pPr>
    </w:p>
    <w:p w14:paraId="50630CCD" w14:textId="77777777" w:rsidR="00C93ABC" w:rsidRPr="005B5D17" w:rsidRDefault="00C93ABC" w:rsidP="0052571C">
      <w:pPr>
        <w:pStyle w:val="02BodyCopy"/>
        <w:rPr>
          <w:lang w:val="en-US"/>
        </w:rPr>
      </w:pPr>
    </w:p>
    <w:p w14:paraId="04211D2F" w14:textId="77777777" w:rsidR="00C93ABC" w:rsidRPr="005B5D17" w:rsidRDefault="00C93ABC" w:rsidP="00C93ABC">
      <w:pPr>
        <w:pStyle w:val="02BodyCopy"/>
        <w:rPr>
          <w:b/>
          <w:sz w:val="28"/>
          <w:lang w:val="en-US"/>
        </w:rPr>
      </w:pPr>
      <w:r w:rsidRPr="005B5D17">
        <w:rPr>
          <w:b/>
          <w:sz w:val="28"/>
          <w:lang w:val="en-US"/>
        </w:rPr>
        <w:t xml:space="preserve">System prerequisites </w:t>
      </w:r>
    </w:p>
    <w:p w14:paraId="3D9C646A" w14:textId="03EE886E" w:rsidR="001B389C" w:rsidRPr="005B5D17" w:rsidRDefault="00AE3688" w:rsidP="00341485">
      <w:pPr>
        <w:pStyle w:val="02BodyCopy"/>
        <w:numPr>
          <w:ilvl w:val="0"/>
          <w:numId w:val="5"/>
        </w:numPr>
        <w:ind w:left="270" w:hanging="180"/>
        <w:rPr>
          <w:lang w:val="en-US"/>
        </w:rPr>
      </w:pPr>
      <w:r>
        <w:rPr>
          <w:lang w:val="en-US"/>
        </w:rPr>
        <w:t>Windows or Mac laptop</w:t>
      </w:r>
    </w:p>
    <w:p w14:paraId="173C6CA8" w14:textId="77777777" w:rsidR="00C93ABC" w:rsidRPr="005B5D17" w:rsidRDefault="00C93ABC" w:rsidP="0052571C">
      <w:pPr>
        <w:pStyle w:val="02BodyCopy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5"/>
        <w:gridCol w:w="4545"/>
      </w:tblGrid>
      <w:tr w:rsidR="00C93ABC" w:rsidRPr="005B5D17" w14:paraId="2D067E01" w14:textId="77777777" w:rsidTr="00C93ABC">
        <w:tc>
          <w:tcPr>
            <w:tcW w:w="4643" w:type="dxa"/>
          </w:tcPr>
          <w:p w14:paraId="18491456" w14:textId="77777777" w:rsidR="00C93ABC" w:rsidRPr="005B5D17" w:rsidRDefault="00C93ABC" w:rsidP="00C93ABC">
            <w:pPr>
              <w:pStyle w:val="02BodyCopy"/>
              <w:rPr>
                <w:b/>
                <w:sz w:val="28"/>
                <w:lang w:val="en-US"/>
              </w:rPr>
            </w:pPr>
            <w:r w:rsidRPr="005B5D17">
              <w:rPr>
                <w:b/>
                <w:sz w:val="28"/>
                <w:lang w:val="en-US"/>
              </w:rPr>
              <w:t>Target group</w:t>
            </w:r>
          </w:p>
          <w:p w14:paraId="469DDD7D" w14:textId="77777777" w:rsidR="00C93ABC" w:rsidRPr="005B5D17" w:rsidRDefault="00C93ABC" w:rsidP="00341485">
            <w:pPr>
              <w:pStyle w:val="02BodyCopy"/>
              <w:numPr>
                <w:ilvl w:val="0"/>
                <w:numId w:val="7"/>
              </w:numPr>
              <w:ind w:left="270" w:hanging="180"/>
              <w:rPr>
                <w:lang w:val="en-US"/>
              </w:rPr>
            </w:pPr>
            <w:r w:rsidRPr="005B5D17">
              <w:rPr>
                <w:lang w:val="en-US"/>
              </w:rPr>
              <w:t>Application developers</w:t>
            </w:r>
          </w:p>
          <w:p w14:paraId="3146F1BB" w14:textId="11A8728E" w:rsidR="00C93ABC" w:rsidRPr="005B5D17" w:rsidRDefault="00AE3688" w:rsidP="00341485">
            <w:pPr>
              <w:pStyle w:val="02BodyCopy"/>
              <w:numPr>
                <w:ilvl w:val="0"/>
                <w:numId w:val="7"/>
              </w:numPr>
              <w:ind w:left="270" w:hanging="180"/>
              <w:rPr>
                <w:lang w:val="en-US"/>
              </w:rPr>
            </w:pPr>
            <w:r>
              <w:rPr>
                <w:lang w:val="en-US"/>
              </w:rPr>
              <w:t>People interested in Amazon Alexa</w:t>
            </w:r>
          </w:p>
          <w:p w14:paraId="5922EB37" w14:textId="77777777" w:rsidR="00C93ABC" w:rsidRPr="005B5D17" w:rsidRDefault="00C93ABC" w:rsidP="0052571C">
            <w:pPr>
              <w:pStyle w:val="02BodyCopy"/>
              <w:rPr>
                <w:lang w:val="en-US"/>
              </w:rPr>
            </w:pPr>
          </w:p>
        </w:tc>
        <w:tc>
          <w:tcPr>
            <w:tcW w:w="4643" w:type="dxa"/>
          </w:tcPr>
          <w:p w14:paraId="5255C702" w14:textId="65E92001" w:rsidR="00C93ABC" w:rsidRPr="005B5D17" w:rsidRDefault="00C93ABC" w:rsidP="00C93ABC">
            <w:pPr>
              <w:pStyle w:val="02BodyCopy"/>
              <w:rPr>
                <w:b/>
                <w:sz w:val="22"/>
                <w:lang w:val="en-US"/>
              </w:rPr>
            </w:pPr>
            <w:r w:rsidRPr="005B5D17">
              <w:rPr>
                <w:b/>
                <w:sz w:val="28"/>
                <w:lang w:val="en-US"/>
              </w:rPr>
              <w:t>Target group requirements</w:t>
            </w:r>
          </w:p>
          <w:p w14:paraId="3FC06F51" w14:textId="1A0CBA67" w:rsidR="00C93ABC" w:rsidRPr="005B5D17" w:rsidRDefault="00EC0080" w:rsidP="00341485">
            <w:pPr>
              <w:pStyle w:val="02BodyCopy"/>
              <w:numPr>
                <w:ilvl w:val="0"/>
                <w:numId w:val="6"/>
              </w:numPr>
              <w:ind w:left="307" w:hanging="180"/>
              <w:rPr>
                <w:lang w:val="en-US"/>
              </w:rPr>
            </w:pPr>
            <w:r w:rsidRPr="005B5D17">
              <w:rPr>
                <w:lang w:val="en-US"/>
              </w:rPr>
              <w:t>Basic programming skills, ideally JavaScript</w:t>
            </w:r>
          </w:p>
          <w:p w14:paraId="2BA67C97" w14:textId="77777777" w:rsidR="00C93ABC" w:rsidRPr="005B5D17" w:rsidRDefault="00C93ABC" w:rsidP="00B244E0">
            <w:pPr>
              <w:pStyle w:val="02BodyCopy"/>
              <w:ind w:left="307"/>
              <w:rPr>
                <w:lang w:val="en-US"/>
              </w:rPr>
            </w:pPr>
          </w:p>
        </w:tc>
      </w:tr>
    </w:tbl>
    <w:p w14:paraId="799B60F3" w14:textId="77777777" w:rsidR="00A1697D" w:rsidRPr="005B5D17" w:rsidRDefault="00A1697D" w:rsidP="0052571C">
      <w:pPr>
        <w:pStyle w:val="02BodyCopy"/>
        <w:rPr>
          <w:lang w:val="en-US"/>
        </w:rPr>
      </w:pPr>
    </w:p>
    <w:p w14:paraId="1B87FBAF" w14:textId="77777777" w:rsidR="00A1697D" w:rsidRPr="005B5D17" w:rsidRDefault="00A1697D" w:rsidP="0052571C">
      <w:pPr>
        <w:pStyle w:val="02BodyCopy"/>
        <w:rPr>
          <w:lang w:val="en-US"/>
        </w:rPr>
      </w:pPr>
    </w:p>
    <w:p w14:paraId="4ACF1F46" w14:textId="77777777" w:rsidR="00A1697D" w:rsidRPr="005B5D17" w:rsidRDefault="00A1697D" w:rsidP="0052571C">
      <w:pPr>
        <w:pStyle w:val="02BodyCopy"/>
        <w:rPr>
          <w:lang w:val="en-US"/>
        </w:rPr>
      </w:pPr>
    </w:p>
    <w:p w14:paraId="06EF8AD6" w14:textId="77777777" w:rsidR="00A1697D" w:rsidRPr="005B5D17" w:rsidRDefault="00A1697D" w:rsidP="0052571C">
      <w:pPr>
        <w:pStyle w:val="02BodyCopy"/>
        <w:rPr>
          <w:lang w:val="en-US"/>
        </w:rPr>
      </w:pPr>
    </w:p>
    <w:p w14:paraId="7E3AF950" w14:textId="6485AF5C" w:rsidR="00182855" w:rsidRPr="005B5D17" w:rsidRDefault="00380D5C" w:rsidP="00EF3E04">
      <w:pPr>
        <w:rPr>
          <w:rFonts w:ascii="Arial" w:hAnsi="Arial" w:cs="Arial"/>
          <w:b/>
          <w:caps/>
          <w:sz w:val="28"/>
          <w:szCs w:val="32"/>
          <w:lang w:val="en-US"/>
        </w:rPr>
      </w:pPr>
      <w:r w:rsidRPr="005B5D17">
        <w:rPr>
          <w:lang w:val="en-US"/>
        </w:rPr>
        <w:br w:type="page"/>
      </w:r>
    </w:p>
    <w:p w14:paraId="09F5951D" w14:textId="6A6940C9" w:rsidR="00C5168C" w:rsidRPr="005B5D17" w:rsidRDefault="00354F83" w:rsidP="00380D5C">
      <w:pPr>
        <w:pStyle w:val="010BodycopySubhead"/>
        <w:rPr>
          <w:lang w:val="en-US"/>
        </w:rPr>
      </w:pPr>
      <w:r w:rsidRPr="005B5D17">
        <w:rPr>
          <w:lang w:val="en-US"/>
        </w:rPr>
        <w:lastRenderedPageBreak/>
        <w:t>Part</w:t>
      </w:r>
      <w:r w:rsidR="00380D5C" w:rsidRPr="005B5D17">
        <w:rPr>
          <w:lang w:val="en-US"/>
        </w:rPr>
        <w:t xml:space="preserve"> 1: </w:t>
      </w:r>
      <w:r w:rsidR="00B244E0">
        <w:rPr>
          <w:lang w:val="en-US"/>
        </w:rPr>
        <w:t>Sign up for Amazon account</w:t>
      </w:r>
    </w:p>
    <w:p w14:paraId="637E49B8" w14:textId="77777777" w:rsidR="00380D5C" w:rsidRPr="005B5D17" w:rsidRDefault="00380D5C" w:rsidP="004D69BB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84508B" w:rsidRPr="005B5D17" w14:paraId="0DCD0333" w14:textId="77777777" w:rsidTr="00EB1807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13659F3C" w14:textId="77777777" w:rsidR="004601A7" w:rsidRPr="005B5D17" w:rsidRDefault="004601A7" w:rsidP="004601A7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3C9A7D7D" w14:textId="77777777" w:rsidR="004601A7" w:rsidRPr="005B5D17" w:rsidRDefault="004601A7" w:rsidP="00515D22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7173F5" w:rsidRPr="005B5D17" w14:paraId="5DED540F" w14:textId="77777777" w:rsidTr="007173F5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4" w:space="0" w:color="auto"/>
            </w:tcBorders>
            <w:tcMar>
              <w:top w:w="108" w:type="dxa"/>
              <w:bottom w:w="108" w:type="dxa"/>
            </w:tcMar>
          </w:tcPr>
          <w:p w14:paraId="20B21DE8" w14:textId="3060F9BB" w:rsidR="007173F5" w:rsidRPr="005B5D17" w:rsidRDefault="00B244E0" w:rsidP="00341485">
            <w:pPr>
              <w:pStyle w:val="032TableBodCcopy"/>
              <w:numPr>
                <w:ilvl w:val="0"/>
                <w:numId w:val="4"/>
              </w:numPr>
              <w:ind w:left="459" w:hanging="283"/>
            </w:pPr>
            <w:r>
              <w:t>If you do not have an Amazon account – sign up for an Amazon account by clicking on the link below</w:t>
            </w:r>
          </w:p>
          <w:p w14:paraId="59C07131" w14:textId="77777777" w:rsidR="005A48C4" w:rsidRPr="005B5D17" w:rsidRDefault="005A48C4" w:rsidP="005A48C4">
            <w:pPr>
              <w:pStyle w:val="032TableBodCcopy"/>
              <w:ind w:left="459"/>
            </w:pPr>
          </w:p>
          <w:p w14:paraId="059B00BB" w14:textId="23AE1065" w:rsidR="00280554" w:rsidRDefault="007C2FF5" w:rsidP="00280554">
            <w:pPr>
              <w:pStyle w:val="032TableBodCcopy"/>
              <w:ind w:left="459"/>
            </w:pPr>
            <w:hyperlink r:id="rId10" w:history="1">
              <w:r w:rsidR="00B244E0" w:rsidRPr="007D0969">
                <w:rPr>
                  <w:rStyle w:val="Hyperlink"/>
                </w:rPr>
                <w:t>http://www.amazon.com</w:t>
              </w:r>
            </w:hyperlink>
          </w:p>
          <w:p w14:paraId="15F667E3" w14:textId="77777777" w:rsidR="00B244E0" w:rsidRDefault="00B244E0" w:rsidP="00280554">
            <w:pPr>
              <w:pStyle w:val="032TableBodCcopy"/>
              <w:ind w:left="459"/>
            </w:pPr>
          </w:p>
          <w:p w14:paraId="3AC53216" w14:textId="73E3A48B" w:rsidR="00B244E0" w:rsidRPr="005B5D17" w:rsidRDefault="00B244E0" w:rsidP="00280554">
            <w:pPr>
              <w:pStyle w:val="032TableBodCcopy"/>
              <w:ind w:left="459"/>
            </w:pPr>
            <w:r>
              <w:t xml:space="preserve">Hopefully, most of you already have an Amazon account.  So you can skip this step. 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4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3A1F4D82" w14:textId="2BA144D1" w:rsidR="007173F5" w:rsidRPr="005B5D17" w:rsidRDefault="00B244E0" w:rsidP="004601A7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D9C670" wp14:editId="5A54180F">
                  <wp:extent cx="2670048" cy="35204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48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C0103" w14:textId="77777777" w:rsidR="00182855" w:rsidRPr="005B5D17" w:rsidRDefault="00182855" w:rsidP="00182855">
      <w:pPr>
        <w:pStyle w:val="02BodyCopy"/>
        <w:rPr>
          <w:lang w:val="en-US"/>
        </w:rPr>
      </w:pPr>
    </w:p>
    <w:p w14:paraId="53DF2FBF" w14:textId="5D246168" w:rsidR="00AF5BFD" w:rsidRPr="005B5D17" w:rsidRDefault="00AF5BFD" w:rsidP="00AF5BFD">
      <w:pPr>
        <w:pStyle w:val="02BodyCopy"/>
        <w:contextualSpacing/>
        <w:rPr>
          <w:lang w:val="en-US"/>
        </w:rPr>
      </w:pPr>
    </w:p>
    <w:p w14:paraId="3AD0E4C1" w14:textId="022B6565" w:rsidR="00A66D98" w:rsidRPr="005B5D17" w:rsidRDefault="00A66D98" w:rsidP="00A66D98">
      <w:pPr>
        <w:pStyle w:val="010BodycopySubhead"/>
        <w:rPr>
          <w:lang w:val="en-US"/>
        </w:rPr>
      </w:pPr>
      <w:r>
        <w:rPr>
          <w:lang w:val="en-US"/>
        </w:rPr>
        <w:t xml:space="preserve">Part 2: </w:t>
      </w:r>
      <w:r w:rsidR="007177E8">
        <w:rPr>
          <w:lang w:val="en-US"/>
        </w:rPr>
        <w:t>Sign up for AWS account</w:t>
      </w:r>
    </w:p>
    <w:p w14:paraId="7AE49561" w14:textId="77777777" w:rsidR="00A66D98" w:rsidRPr="005B5D17" w:rsidRDefault="00A66D98" w:rsidP="00A66D98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A66D98" w:rsidRPr="005B5D17" w14:paraId="5FDAA0DE" w14:textId="77777777" w:rsidTr="004B0463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2E439F34" w14:textId="77777777" w:rsidR="00A66D98" w:rsidRPr="005B5D17" w:rsidRDefault="00A66D98" w:rsidP="004B0463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733F5632" w14:textId="77777777" w:rsidR="00A66D98" w:rsidRPr="005B5D17" w:rsidRDefault="00A66D98" w:rsidP="004B0463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A66D98" w:rsidRPr="005B5D17" w14:paraId="2BFC0582" w14:textId="77777777" w:rsidTr="007177E8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615A4348" w14:textId="67F7F3DB" w:rsidR="007177E8" w:rsidRPr="007177E8" w:rsidRDefault="007177E8" w:rsidP="007177E8">
            <w:pPr>
              <w:pStyle w:val="032TableBodCcopy"/>
              <w:numPr>
                <w:ilvl w:val="0"/>
                <w:numId w:val="8"/>
              </w:numPr>
              <w:ind w:left="432"/>
              <w:rPr>
                <w:b/>
              </w:rPr>
            </w:pPr>
            <w:r>
              <w:t>Sign up for an AWS account by clicking on the link below</w:t>
            </w:r>
          </w:p>
          <w:p w14:paraId="2E5311CB" w14:textId="2C8B253A" w:rsidR="007177E8" w:rsidRDefault="007177E8" w:rsidP="007177E8">
            <w:pPr>
              <w:pStyle w:val="032TableBodCcopy"/>
              <w:ind w:left="432"/>
            </w:pPr>
          </w:p>
          <w:p w14:paraId="711FF6E3" w14:textId="0039F08D" w:rsidR="007177E8" w:rsidRDefault="007C2FF5" w:rsidP="007177E8">
            <w:pPr>
              <w:pStyle w:val="032TableBodCcopy"/>
              <w:ind w:left="432"/>
            </w:pPr>
            <w:hyperlink r:id="rId12" w:history="1">
              <w:r w:rsidR="007177E8" w:rsidRPr="007D0969">
                <w:rPr>
                  <w:rStyle w:val="Hyperlink"/>
                </w:rPr>
                <w:t>https://aws.amazon.com/account/</w:t>
              </w:r>
            </w:hyperlink>
          </w:p>
          <w:p w14:paraId="4A8BAF81" w14:textId="77777777" w:rsidR="007177E8" w:rsidRPr="007177E8" w:rsidRDefault="007177E8" w:rsidP="007177E8">
            <w:pPr>
              <w:pStyle w:val="032TableBodCcopy"/>
              <w:ind w:left="432"/>
            </w:pPr>
          </w:p>
          <w:p w14:paraId="255185A2" w14:textId="7B8EFF3A" w:rsidR="00A66D98" w:rsidRPr="007177E8" w:rsidRDefault="007177E8" w:rsidP="004B0463">
            <w:pPr>
              <w:pStyle w:val="032TableBodCcopy"/>
              <w:ind w:left="432"/>
              <w:rPr>
                <w:b/>
              </w:rPr>
            </w:pPr>
            <w:r>
              <w:t xml:space="preserve">Click </w:t>
            </w:r>
            <w:r>
              <w:rPr>
                <w:b/>
              </w:rPr>
              <w:t>Create an AWS Account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43804C4D" w14:textId="02CAAD06" w:rsidR="00A66D98" w:rsidRPr="005B5D17" w:rsidRDefault="007177E8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5C7E58" wp14:editId="5B67D487">
                  <wp:extent cx="3638550" cy="120523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7E8" w:rsidRPr="005B5D17" w14:paraId="710B3039" w14:textId="77777777" w:rsidTr="00127A94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57F0406B" w14:textId="77777777" w:rsidR="007177E8" w:rsidRPr="007177E8" w:rsidRDefault="007177E8" w:rsidP="007177E8">
            <w:pPr>
              <w:pStyle w:val="032TableBodCcopy"/>
              <w:numPr>
                <w:ilvl w:val="0"/>
                <w:numId w:val="8"/>
              </w:numPr>
              <w:ind w:left="432"/>
            </w:pPr>
            <w:r>
              <w:lastRenderedPageBreak/>
              <w:t xml:space="preserve">Provide the following values and click </w:t>
            </w:r>
            <w:r>
              <w:rPr>
                <w:b/>
              </w:rPr>
              <w:t>Continue</w:t>
            </w:r>
          </w:p>
          <w:p w14:paraId="49987CA6" w14:textId="77777777" w:rsidR="007177E8" w:rsidRDefault="007177E8" w:rsidP="007177E8">
            <w:pPr>
              <w:pStyle w:val="032TableBodCcopy"/>
              <w:ind w:left="432"/>
              <w:rPr>
                <w:b/>
              </w:rPr>
            </w:pPr>
          </w:p>
          <w:p w14:paraId="1A4A9DCD" w14:textId="77777777" w:rsidR="007177E8" w:rsidRDefault="007177E8" w:rsidP="007177E8">
            <w:pPr>
              <w:pStyle w:val="032TableBodCcopy"/>
              <w:ind w:left="432"/>
            </w:pPr>
            <w:r>
              <w:rPr>
                <w:b/>
              </w:rPr>
              <w:t xml:space="preserve">Email: </w:t>
            </w:r>
            <w:r>
              <w:t>&lt;Your email&gt;</w:t>
            </w:r>
          </w:p>
          <w:p w14:paraId="6FF2D253" w14:textId="77777777" w:rsidR="007177E8" w:rsidRDefault="007177E8" w:rsidP="007177E8">
            <w:pPr>
              <w:pStyle w:val="032TableBodCcopy"/>
              <w:ind w:left="432"/>
              <w:rPr>
                <w:b/>
              </w:rPr>
            </w:pPr>
            <w:r>
              <w:rPr>
                <w:b/>
              </w:rPr>
              <w:t xml:space="preserve">Password: </w:t>
            </w:r>
          </w:p>
          <w:p w14:paraId="687F67FB" w14:textId="7AC8E469" w:rsidR="007177E8" w:rsidRPr="00127A94" w:rsidRDefault="007177E8" w:rsidP="007177E8">
            <w:pPr>
              <w:pStyle w:val="032TableBodCcopy"/>
              <w:ind w:left="432"/>
            </w:pPr>
            <w:r>
              <w:rPr>
                <w:b/>
              </w:rPr>
              <w:t xml:space="preserve">AWS </w:t>
            </w:r>
            <w:r w:rsidR="00127A94">
              <w:rPr>
                <w:b/>
              </w:rPr>
              <w:t xml:space="preserve">account name: </w:t>
            </w:r>
            <w:r w:rsidR="00127A94">
              <w:t>&lt;Your name&gt;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7AC4F580" w14:textId="1FD76426" w:rsidR="007177E8" w:rsidRDefault="007177E8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29CAD1" wp14:editId="07CC38B4">
                  <wp:extent cx="2377440" cy="3035808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303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A94" w:rsidRPr="005B5D17" w14:paraId="206C90BC" w14:textId="77777777" w:rsidTr="00127A94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41245981" w14:textId="0B98349A" w:rsidR="00127A94" w:rsidRDefault="00127A94" w:rsidP="007177E8">
            <w:pPr>
              <w:pStyle w:val="032TableBodCcopy"/>
              <w:numPr>
                <w:ilvl w:val="0"/>
                <w:numId w:val="8"/>
              </w:numPr>
              <w:ind w:left="432"/>
            </w:pPr>
            <w:r>
              <w:t xml:space="preserve">Provide all the required values.  </w:t>
            </w:r>
            <w:r w:rsidRPr="00127A94">
              <w:rPr>
                <w:b/>
              </w:rPr>
              <w:t>Click Create Account and Continue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2A8A8DBF" w14:textId="7182F13F" w:rsidR="00127A94" w:rsidRDefault="00127A94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6DE7E9" wp14:editId="1F504003">
                  <wp:extent cx="2679192" cy="3767328"/>
                  <wp:effectExtent l="0" t="0" r="698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92" cy="376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A94" w:rsidRPr="005B5D17" w14:paraId="7968300C" w14:textId="77777777" w:rsidTr="00127A94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7A5A431D" w14:textId="77777777" w:rsidR="00127A94" w:rsidRPr="00127A94" w:rsidRDefault="00127A94" w:rsidP="007177E8">
            <w:pPr>
              <w:pStyle w:val="032TableBodCcopy"/>
              <w:numPr>
                <w:ilvl w:val="0"/>
                <w:numId w:val="8"/>
              </w:numPr>
              <w:ind w:left="432"/>
            </w:pPr>
            <w:r>
              <w:lastRenderedPageBreak/>
              <w:t xml:space="preserve">Provide your credit card information and click </w:t>
            </w:r>
            <w:r>
              <w:rPr>
                <w:b/>
              </w:rPr>
              <w:t>Secure Submit</w:t>
            </w:r>
          </w:p>
          <w:p w14:paraId="58459E3E" w14:textId="77777777" w:rsidR="00127A94" w:rsidRDefault="00127A94" w:rsidP="00127A94">
            <w:pPr>
              <w:pStyle w:val="032TableBodCcopy"/>
              <w:ind w:left="432"/>
              <w:rPr>
                <w:b/>
              </w:rPr>
            </w:pPr>
          </w:p>
          <w:p w14:paraId="05394B0D" w14:textId="30B45538" w:rsidR="00127A94" w:rsidRPr="00127A94" w:rsidRDefault="00127A94" w:rsidP="00127A94">
            <w:pPr>
              <w:pStyle w:val="032TableBodCcopy"/>
              <w:ind w:left="432"/>
            </w:pPr>
            <w:r>
              <w:rPr>
                <w:b/>
              </w:rPr>
              <w:t xml:space="preserve">Note: </w:t>
            </w:r>
            <w:r>
              <w:t xml:space="preserve">Don’t worry.  You will not get charged for this exercise.  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0200F29D" w14:textId="0496AD3A" w:rsidR="00127A94" w:rsidRDefault="00127A94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802B44" wp14:editId="131DDF10">
                  <wp:extent cx="2935224" cy="2852928"/>
                  <wp:effectExtent l="0" t="0" r="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224" cy="285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A94" w:rsidRPr="005B5D17" w14:paraId="4CC4639D" w14:textId="77777777" w:rsidTr="00127A94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68BFE696" w14:textId="754D67FE" w:rsidR="00127A94" w:rsidRDefault="00127A94" w:rsidP="007177E8">
            <w:pPr>
              <w:pStyle w:val="032TableBodCcopy"/>
              <w:numPr>
                <w:ilvl w:val="0"/>
                <w:numId w:val="8"/>
              </w:numPr>
              <w:ind w:left="432"/>
            </w:pPr>
            <w:r>
              <w:t>Provide your phone number for phone verification from Amazon</w:t>
            </w:r>
          </w:p>
          <w:p w14:paraId="359B6AC5" w14:textId="093D950A" w:rsidR="00127A94" w:rsidRDefault="00127A94" w:rsidP="00127A94">
            <w:pPr>
              <w:pStyle w:val="032TableBodCcopy"/>
              <w:ind w:left="432"/>
            </w:pPr>
          </w:p>
          <w:p w14:paraId="1A8B450D" w14:textId="7BF56D64" w:rsidR="00127A94" w:rsidRDefault="00165F7A" w:rsidP="00127A94">
            <w:pPr>
              <w:pStyle w:val="032TableBodCcopy"/>
              <w:ind w:left="432"/>
            </w:pPr>
            <w:r>
              <w:t>Enter the 4 digit pin and your identity should now be verified</w:t>
            </w:r>
          </w:p>
          <w:p w14:paraId="11E9C7CA" w14:textId="77777777" w:rsidR="00127A94" w:rsidRDefault="00127A94" w:rsidP="00127A94">
            <w:pPr>
              <w:pStyle w:val="032TableBodCcopy"/>
              <w:ind w:left="432"/>
            </w:pPr>
          </w:p>
          <w:p w14:paraId="09E1C31B" w14:textId="77777777" w:rsidR="00127A94" w:rsidRDefault="00127A94" w:rsidP="00127A94">
            <w:pPr>
              <w:pStyle w:val="032TableBodCcopy"/>
              <w:ind w:left="432"/>
            </w:pPr>
          </w:p>
          <w:p w14:paraId="38920F5A" w14:textId="66814FDD" w:rsidR="00127A94" w:rsidRDefault="00127A94" w:rsidP="00127A94">
            <w:pPr>
              <w:pStyle w:val="032TableBodCcopy"/>
              <w:ind w:left="432"/>
            </w:pP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6636B0DE" w14:textId="77777777" w:rsidR="00127A94" w:rsidRDefault="00127A94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2B5192" wp14:editId="3CB87810">
                  <wp:extent cx="2761488" cy="2980944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88" cy="298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EE045" w14:textId="77777777" w:rsidR="00127A94" w:rsidRDefault="00127A94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</w:p>
          <w:p w14:paraId="5663C689" w14:textId="6215BBDF" w:rsidR="00127A94" w:rsidRDefault="00127A94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4262" wp14:editId="39A69D06">
                  <wp:extent cx="2075688" cy="1115568"/>
                  <wp:effectExtent l="0" t="0" r="127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A94" w:rsidRPr="005B5D17" w14:paraId="4256D965" w14:textId="77777777" w:rsidTr="00165F7A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21F87771" w14:textId="60091DAF" w:rsidR="00127A94" w:rsidRDefault="00165F7A" w:rsidP="007177E8">
            <w:pPr>
              <w:pStyle w:val="032TableBodCcopy"/>
              <w:numPr>
                <w:ilvl w:val="0"/>
                <w:numId w:val="8"/>
              </w:numPr>
              <w:ind w:left="432"/>
            </w:pPr>
            <w:r>
              <w:lastRenderedPageBreak/>
              <w:t xml:space="preserve">Select the </w:t>
            </w:r>
            <w:r>
              <w:rPr>
                <w:b/>
              </w:rPr>
              <w:t>Basic Plan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540AEDEF" w14:textId="4809A25B" w:rsidR="00127A94" w:rsidRDefault="00165F7A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65493" wp14:editId="5720D127">
                  <wp:extent cx="1234440" cy="2496312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24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DE915" w14:textId="77777777" w:rsidR="009A7FF3" w:rsidRPr="005B5D17" w:rsidRDefault="009A7FF3" w:rsidP="009A7FF3">
      <w:pPr>
        <w:pStyle w:val="02BodyCopy"/>
        <w:rPr>
          <w:lang w:val="en-US"/>
        </w:rPr>
      </w:pPr>
    </w:p>
    <w:p w14:paraId="57B9C186" w14:textId="4C83029B" w:rsidR="00AF5BFD" w:rsidRPr="005B5D17" w:rsidRDefault="00AF5BFD" w:rsidP="00AF5BFD">
      <w:pPr>
        <w:pStyle w:val="02BodyCopy"/>
        <w:contextualSpacing/>
        <w:rPr>
          <w:lang w:val="en-US"/>
        </w:rPr>
      </w:pPr>
    </w:p>
    <w:p w14:paraId="2AA2940D" w14:textId="77777777" w:rsidR="00280554" w:rsidRDefault="00280554" w:rsidP="00920DAD">
      <w:pPr>
        <w:pStyle w:val="010BodycopySubhead"/>
        <w:rPr>
          <w:lang w:val="en-US"/>
        </w:rPr>
      </w:pPr>
    </w:p>
    <w:p w14:paraId="6D9EFC61" w14:textId="3FBF731C" w:rsidR="00280554" w:rsidRDefault="00280554" w:rsidP="00920DAD">
      <w:pPr>
        <w:pStyle w:val="010BodycopySubhead"/>
        <w:rPr>
          <w:lang w:val="en-US"/>
        </w:rPr>
      </w:pPr>
    </w:p>
    <w:p w14:paraId="239761D6" w14:textId="2F6C6009" w:rsidR="00920DAD" w:rsidRPr="005B5D17" w:rsidRDefault="00A66D98" w:rsidP="00920DAD">
      <w:pPr>
        <w:pStyle w:val="010BodycopySubhead"/>
        <w:rPr>
          <w:lang w:val="en-US"/>
        </w:rPr>
      </w:pPr>
      <w:r>
        <w:rPr>
          <w:lang w:val="en-US"/>
        </w:rPr>
        <w:t>Part 3: Install</w:t>
      </w:r>
      <w:r w:rsidR="00920DAD" w:rsidRPr="005B5D17">
        <w:rPr>
          <w:lang w:val="en-US"/>
        </w:rPr>
        <w:t xml:space="preserve"> </w:t>
      </w:r>
      <w:r w:rsidR="00165F7A">
        <w:rPr>
          <w:lang w:val="en-US"/>
        </w:rPr>
        <w:t>Node.js</w:t>
      </w:r>
    </w:p>
    <w:p w14:paraId="01911375" w14:textId="77777777" w:rsidR="00920DAD" w:rsidRPr="005B5D17" w:rsidRDefault="00920DAD" w:rsidP="00920DAD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920DAD" w:rsidRPr="005B5D17" w14:paraId="127620CC" w14:textId="77777777" w:rsidTr="004B0463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35A41246" w14:textId="77777777" w:rsidR="00920DAD" w:rsidRPr="005B5D17" w:rsidRDefault="00920DAD" w:rsidP="004B0463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725DC5B2" w14:textId="77777777" w:rsidR="00920DAD" w:rsidRPr="005B5D17" w:rsidRDefault="00920DAD" w:rsidP="004B0463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920DAD" w:rsidRPr="005B5D17" w14:paraId="1259BCD0" w14:textId="77777777" w:rsidTr="004B0463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4" w:space="0" w:color="auto"/>
            </w:tcBorders>
            <w:tcMar>
              <w:top w:w="108" w:type="dxa"/>
              <w:bottom w:w="108" w:type="dxa"/>
            </w:tcMar>
          </w:tcPr>
          <w:p w14:paraId="58D4F193" w14:textId="37799D6A" w:rsidR="00920DAD" w:rsidRPr="005B5D17" w:rsidRDefault="00920DAD" w:rsidP="00920DAD">
            <w:pPr>
              <w:pStyle w:val="032TableBodCcopy"/>
              <w:numPr>
                <w:ilvl w:val="0"/>
                <w:numId w:val="22"/>
              </w:numPr>
            </w:pPr>
            <w:r w:rsidRPr="005B5D17">
              <w:t xml:space="preserve">Download and install </w:t>
            </w:r>
            <w:r w:rsidR="00165F7A">
              <w:t>Node.js from the following location</w:t>
            </w:r>
          </w:p>
          <w:p w14:paraId="7C446878" w14:textId="77777777" w:rsidR="00920DAD" w:rsidRPr="005B5D17" w:rsidRDefault="00920DAD" w:rsidP="004B0463">
            <w:pPr>
              <w:pStyle w:val="032TableBodCcopy"/>
              <w:ind w:left="432"/>
            </w:pPr>
          </w:p>
          <w:p w14:paraId="6A9A3568" w14:textId="7CD447CD" w:rsidR="00920DAD" w:rsidRDefault="007C2FF5" w:rsidP="00165F7A">
            <w:pPr>
              <w:pStyle w:val="032TableBodCcopy"/>
              <w:ind w:left="432"/>
            </w:pPr>
            <w:hyperlink r:id="rId20" w:history="1">
              <w:r w:rsidR="00165F7A" w:rsidRPr="007D0969">
                <w:rPr>
                  <w:rStyle w:val="Hyperlink"/>
                </w:rPr>
                <w:t>https://nodejs.org/en/</w:t>
              </w:r>
            </w:hyperlink>
          </w:p>
          <w:p w14:paraId="33F0B468" w14:textId="77777777" w:rsidR="00165F7A" w:rsidRDefault="00165F7A" w:rsidP="00165F7A">
            <w:pPr>
              <w:pStyle w:val="032TableBodCcopy"/>
              <w:ind w:left="432"/>
            </w:pPr>
          </w:p>
          <w:p w14:paraId="00CC9313" w14:textId="44CBCF31" w:rsidR="00165F7A" w:rsidRPr="00165F7A" w:rsidRDefault="00165F7A" w:rsidP="00165F7A">
            <w:pPr>
              <w:pStyle w:val="032TableBodCcopy"/>
              <w:ind w:left="432"/>
              <w:rPr>
                <w:b/>
              </w:rPr>
            </w:pPr>
            <w:r>
              <w:t xml:space="preserve">Choose the option </w:t>
            </w:r>
            <w:r>
              <w:rPr>
                <w:b/>
              </w:rPr>
              <w:t>Recommended For Most Users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4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4332E3CB" w14:textId="3BF3DB80" w:rsidR="00920DAD" w:rsidRPr="005B5D17" w:rsidRDefault="00165F7A" w:rsidP="004B0463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  <w:r>
              <w:object w:dxaOrig="9262" w:dyaOrig="3683" w14:anchorId="1EB78C8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6.15pt;height:113.75pt" o:ole="">
                  <v:imagedata r:id="rId21" o:title=""/>
                </v:shape>
                <o:OLEObject Type="Embed" ProgID="PBrush" ShapeID="_x0000_i1025" DrawAspect="Content" ObjectID="_1590897222" r:id="rId22"/>
              </w:object>
            </w:r>
          </w:p>
        </w:tc>
      </w:tr>
    </w:tbl>
    <w:p w14:paraId="17AD433E" w14:textId="77777777" w:rsidR="00920DAD" w:rsidRPr="005B5D17" w:rsidRDefault="00920DAD" w:rsidP="00920DAD">
      <w:pPr>
        <w:pStyle w:val="02BodyCopy"/>
        <w:rPr>
          <w:lang w:val="en-US"/>
        </w:rPr>
      </w:pPr>
    </w:p>
    <w:p w14:paraId="47B154A6" w14:textId="716F4E4A" w:rsidR="00610B06" w:rsidRDefault="00610B06" w:rsidP="00AF5BFD">
      <w:pPr>
        <w:pStyle w:val="02BodyCopy"/>
        <w:contextualSpacing/>
        <w:rPr>
          <w:lang w:val="en-US"/>
        </w:rPr>
      </w:pPr>
    </w:p>
    <w:p w14:paraId="28706279" w14:textId="5E68BD50" w:rsidR="007C6B1D" w:rsidRPr="005B5D17" w:rsidRDefault="005A48C4" w:rsidP="007C6B1D">
      <w:pPr>
        <w:pStyle w:val="010BodycopySubhead"/>
        <w:rPr>
          <w:lang w:val="en-US"/>
        </w:rPr>
      </w:pPr>
      <w:r w:rsidRPr="005B5D17">
        <w:rPr>
          <w:lang w:val="en-US"/>
        </w:rPr>
        <w:t xml:space="preserve">Part </w:t>
      </w:r>
      <w:r w:rsidR="00202671">
        <w:rPr>
          <w:lang w:val="en-US"/>
        </w:rPr>
        <w:t>4</w:t>
      </w:r>
      <w:r w:rsidR="007C6B1D" w:rsidRPr="005B5D17">
        <w:rPr>
          <w:lang w:val="en-US"/>
        </w:rPr>
        <w:t xml:space="preserve">: </w:t>
      </w:r>
      <w:r w:rsidR="007E26C8">
        <w:rPr>
          <w:lang w:val="en-US"/>
        </w:rPr>
        <w:t>Create Node.js module</w:t>
      </w:r>
    </w:p>
    <w:p w14:paraId="7A7E8349" w14:textId="77777777" w:rsidR="007C6B1D" w:rsidRPr="005B5D17" w:rsidRDefault="007C6B1D" w:rsidP="007C6B1D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7C6B1D" w:rsidRPr="005B5D17" w14:paraId="7833065E" w14:textId="77777777" w:rsidTr="00B86CD5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627F84B9" w14:textId="77777777" w:rsidR="007C6B1D" w:rsidRPr="005B5D17" w:rsidRDefault="007C6B1D" w:rsidP="00B86CD5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51139B20" w14:textId="77777777" w:rsidR="007C6B1D" w:rsidRPr="005B5D17" w:rsidRDefault="007C6B1D" w:rsidP="00B86CD5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7C6B1D" w:rsidRPr="005B5D17" w14:paraId="1617A7B3" w14:textId="77777777" w:rsidTr="007C6B1D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2925A1F9" w14:textId="77777777" w:rsidR="0076052B" w:rsidRDefault="007E26C8" w:rsidP="0076052B">
            <w:pPr>
              <w:pStyle w:val="032TableBodCcopy"/>
              <w:numPr>
                <w:ilvl w:val="0"/>
                <w:numId w:val="20"/>
              </w:numPr>
            </w:pPr>
            <w:r>
              <w:t xml:space="preserve">Create a folder </w:t>
            </w:r>
            <w:r>
              <w:rPr>
                <w:b/>
              </w:rPr>
              <w:t xml:space="preserve">Meetup\src </w:t>
            </w:r>
            <w:r>
              <w:t xml:space="preserve">in your C:\ drive </w:t>
            </w:r>
            <w:r w:rsidR="0076052B">
              <w:t>(You can name the folder anything)</w:t>
            </w:r>
          </w:p>
          <w:p w14:paraId="77D42559" w14:textId="77777777" w:rsidR="0076052B" w:rsidRDefault="0076052B" w:rsidP="0076052B">
            <w:pPr>
              <w:pStyle w:val="032TableBodCcopy"/>
              <w:ind w:left="450"/>
            </w:pPr>
          </w:p>
          <w:p w14:paraId="0AB67205" w14:textId="7F78D6B4" w:rsidR="0076052B" w:rsidRPr="005B5D17" w:rsidRDefault="0076052B" w:rsidP="0076052B">
            <w:pPr>
              <w:pStyle w:val="032TableBodCcopy"/>
              <w:ind w:left="450"/>
            </w:pPr>
            <w:r>
              <w:t>Folder is empty for now.  We will create our project here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1440D427" w14:textId="43DCDDB6" w:rsidR="007C6B1D" w:rsidRPr="005B5D17" w:rsidRDefault="0076052B" w:rsidP="00B86CD5">
            <w:pPr>
              <w:pStyle w:val="033TableBullet"/>
              <w:numPr>
                <w:ilvl w:val="0"/>
                <w:numId w:val="0"/>
              </w:numPr>
              <w:ind w:left="522" w:hanging="36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326271" wp14:editId="4DB031B1">
                  <wp:extent cx="2066544" cy="1353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54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FF3" w:rsidRPr="005B5D17" w14:paraId="629E1111" w14:textId="77777777" w:rsidTr="007C6B1D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6501AC1D" w14:textId="61949CB3" w:rsidR="009A7FF3" w:rsidRDefault="0076052B" w:rsidP="00E247FF">
            <w:pPr>
              <w:pStyle w:val="032TableBodCcopy"/>
              <w:numPr>
                <w:ilvl w:val="0"/>
                <w:numId w:val="20"/>
              </w:numPr>
              <w:ind w:left="432"/>
            </w:pPr>
            <w:r>
              <w:lastRenderedPageBreak/>
              <w:t>From a command prompt in that location, type the following command</w:t>
            </w:r>
          </w:p>
          <w:p w14:paraId="1D4C5C17" w14:textId="2A3BE148" w:rsidR="0076052B" w:rsidRDefault="0076052B" w:rsidP="0076052B">
            <w:pPr>
              <w:pStyle w:val="032TableBodCcopy"/>
              <w:ind w:left="432"/>
            </w:pPr>
          </w:p>
          <w:p w14:paraId="563E639E" w14:textId="1E768550" w:rsidR="0076052B" w:rsidRDefault="0076052B" w:rsidP="0076052B">
            <w:pPr>
              <w:pStyle w:val="032TableBodCcopy"/>
              <w:ind w:left="432"/>
              <w:rPr>
                <w:b/>
              </w:rPr>
            </w:pPr>
            <w:r>
              <w:rPr>
                <w:b/>
              </w:rPr>
              <w:t>npm init</w:t>
            </w:r>
          </w:p>
          <w:p w14:paraId="43E50CA1" w14:textId="7E135E37" w:rsidR="0076052B" w:rsidRDefault="0076052B" w:rsidP="0076052B">
            <w:pPr>
              <w:pStyle w:val="032TableBodCcopy"/>
              <w:ind w:left="432"/>
              <w:rPr>
                <w:b/>
              </w:rPr>
            </w:pPr>
          </w:p>
          <w:p w14:paraId="48125978" w14:textId="0E80650F" w:rsidR="0076052B" w:rsidRDefault="0076052B" w:rsidP="0076052B">
            <w:pPr>
              <w:pStyle w:val="032TableBodCcopy"/>
              <w:ind w:left="432"/>
            </w:pPr>
            <w:r>
              <w:t>Provide the following values</w:t>
            </w:r>
          </w:p>
          <w:p w14:paraId="6EB1B2E8" w14:textId="3125DCE4" w:rsidR="0076052B" w:rsidRDefault="0076052B" w:rsidP="0076052B">
            <w:pPr>
              <w:pStyle w:val="032TableBodCcopy"/>
              <w:ind w:left="432"/>
            </w:pPr>
          </w:p>
          <w:p w14:paraId="1497D5FF" w14:textId="7E5DDBB2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 xml:space="preserve">package name: </w:t>
            </w:r>
            <w:r>
              <w:t>&lt;default&gt;</w:t>
            </w:r>
          </w:p>
          <w:p w14:paraId="737D0DBC" w14:textId="03B4E591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 xml:space="preserve">version: </w:t>
            </w:r>
            <w:r>
              <w:t>&lt;default&gt;</w:t>
            </w:r>
          </w:p>
          <w:p w14:paraId="4DD795C9" w14:textId="0DE5AF08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>description:</w:t>
            </w:r>
            <w:r>
              <w:t xml:space="preserve"> Alexa Skill Package</w:t>
            </w:r>
          </w:p>
          <w:p w14:paraId="3F7889DE" w14:textId="1882A2B7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>entry point:</w:t>
            </w:r>
            <w:r>
              <w:t xml:space="preserve"> &lt;default&gt;</w:t>
            </w:r>
          </w:p>
          <w:p w14:paraId="66A8F276" w14:textId="29CC23B1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>author:</w:t>
            </w:r>
            <w:r>
              <w:t xml:space="preserve"> &lt;Your name&gt;</w:t>
            </w:r>
          </w:p>
          <w:p w14:paraId="1781FFC4" w14:textId="2E445B31" w:rsidR="0076052B" w:rsidRDefault="0076052B" w:rsidP="0076052B">
            <w:pPr>
              <w:pStyle w:val="032TableBodCcopy"/>
              <w:ind w:left="432"/>
            </w:pPr>
            <w:r>
              <w:rPr>
                <w:b/>
              </w:rPr>
              <w:t>license:</w:t>
            </w:r>
            <w:r>
              <w:t xml:space="preserve"> &lt;default&gt;</w:t>
            </w:r>
          </w:p>
          <w:p w14:paraId="0F6B364E" w14:textId="7E90F624" w:rsidR="0076052B" w:rsidRDefault="0076052B" w:rsidP="0076052B">
            <w:pPr>
              <w:pStyle w:val="032TableBodCcopy"/>
              <w:ind w:left="432"/>
            </w:pPr>
          </w:p>
          <w:p w14:paraId="1A3FD078" w14:textId="29342A51" w:rsidR="0076052B" w:rsidRDefault="0076052B" w:rsidP="0076052B">
            <w:pPr>
              <w:pStyle w:val="032TableBodCcopy"/>
              <w:ind w:left="432"/>
            </w:pPr>
            <w:r w:rsidRPr="0076052B">
              <w:rPr>
                <w:b/>
              </w:rPr>
              <w:t>Is this OK?</w:t>
            </w:r>
            <w:r>
              <w:t xml:space="preserve"> </w:t>
            </w:r>
            <w:r w:rsidR="00BF65A8">
              <w:t>Y</w:t>
            </w:r>
            <w:r>
              <w:t>es</w:t>
            </w:r>
          </w:p>
          <w:p w14:paraId="51481F32" w14:textId="02DC181C" w:rsidR="00BF65A8" w:rsidRDefault="00BF65A8" w:rsidP="0076052B">
            <w:pPr>
              <w:pStyle w:val="032TableBodCcopy"/>
              <w:ind w:left="432"/>
            </w:pPr>
          </w:p>
          <w:p w14:paraId="50958D50" w14:textId="2A1B3620" w:rsidR="00BF65A8" w:rsidRDefault="00BF65A8" w:rsidP="0076052B">
            <w:pPr>
              <w:pStyle w:val="032TableBodCcopy"/>
              <w:ind w:left="432"/>
            </w:pPr>
            <w:r>
              <w:t xml:space="preserve">There should now be a </w:t>
            </w:r>
            <w:r w:rsidRPr="000929C7">
              <w:rPr>
                <w:b/>
              </w:rPr>
              <w:t>package.json</w:t>
            </w:r>
            <w:r>
              <w:t xml:space="preserve"> file in your folder</w:t>
            </w:r>
          </w:p>
          <w:p w14:paraId="1E86BAE4" w14:textId="77777777" w:rsidR="00BF65A8" w:rsidRPr="0076052B" w:rsidRDefault="00BF65A8" w:rsidP="00BF65A8">
            <w:pPr>
              <w:pStyle w:val="032TableBodCcopy"/>
            </w:pPr>
          </w:p>
          <w:p w14:paraId="5FBB8063" w14:textId="77777777" w:rsidR="009A7FF3" w:rsidRPr="005B5D17" w:rsidRDefault="009A7FF3" w:rsidP="009A7FF3">
            <w:pPr>
              <w:pStyle w:val="032TableBodCcopy"/>
              <w:ind w:left="432"/>
            </w:pPr>
          </w:p>
          <w:p w14:paraId="03A36B7A" w14:textId="594AEC86" w:rsidR="009A7FF3" w:rsidRPr="005B5D17" w:rsidRDefault="009A7FF3" w:rsidP="00920DAD">
            <w:pPr>
              <w:pStyle w:val="032TableBodCcopy"/>
            </w:pP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2F5ECAFD" w14:textId="061CFECE" w:rsidR="009A7FF3" w:rsidRPr="005B5D17" w:rsidRDefault="0076052B" w:rsidP="00B86CD5">
            <w:pPr>
              <w:pStyle w:val="033TableBullet"/>
              <w:numPr>
                <w:ilvl w:val="0"/>
                <w:numId w:val="0"/>
              </w:numPr>
              <w:ind w:left="522" w:hanging="36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67DAA3" wp14:editId="283B62BA">
                  <wp:extent cx="3638550" cy="4015740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4CA5F" w14:textId="77777777" w:rsidR="00314AD9" w:rsidRDefault="00314AD9">
      <w:pPr>
        <w:rPr>
          <w:lang w:val="en-US"/>
        </w:rPr>
      </w:pPr>
    </w:p>
    <w:p w14:paraId="702A4405" w14:textId="77777777" w:rsidR="00314AD9" w:rsidRDefault="00314AD9" w:rsidP="00314AD9">
      <w:pPr>
        <w:pStyle w:val="010BodycopySubhead"/>
        <w:rPr>
          <w:lang w:val="en-US"/>
        </w:rPr>
      </w:pPr>
    </w:p>
    <w:p w14:paraId="6AD15FDB" w14:textId="4DEDE767" w:rsidR="00314AD9" w:rsidRPr="005B5D17" w:rsidRDefault="00314AD9" w:rsidP="00314AD9">
      <w:pPr>
        <w:pStyle w:val="010BodycopySubhead"/>
        <w:rPr>
          <w:lang w:val="en-US"/>
        </w:rPr>
      </w:pPr>
      <w:r>
        <w:rPr>
          <w:lang w:val="en-US"/>
        </w:rPr>
        <w:t>Part 5: Install</w:t>
      </w:r>
      <w:r w:rsidRPr="005B5D17">
        <w:rPr>
          <w:lang w:val="en-US"/>
        </w:rPr>
        <w:t xml:space="preserve"> </w:t>
      </w:r>
      <w:r w:rsidR="000D3DFF">
        <w:rPr>
          <w:lang w:val="en-US"/>
        </w:rPr>
        <w:t>required modules for Alexa Skill</w:t>
      </w:r>
    </w:p>
    <w:p w14:paraId="7D5732D1" w14:textId="77777777" w:rsidR="00314AD9" w:rsidRPr="005B5D17" w:rsidRDefault="00314AD9" w:rsidP="00314AD9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314AD9" w:rsidRPr="005B5D17" w14:paraId="0A590336" w14:textId="77777777" w:rsidTr="00F4098F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15456940" w14:textId="77777777" w:rsidR="00314AD9" w:rsidRPr="005B5D17" w:rsidRDefault="00314AD9" w:rsidP="00F4098F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22E37054" w14:textId="77777777" w:rsidR="00314AD9" w:rsidRPr="005B5D17" w:rsidRDefault="00314AD9" w:rsidP="00F4098F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314AD9" w:rsidRPr="005B5D17" w14:paraId="65EA26C8" w14:textId="77777777" w:rsidTr="00314AD9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1D951374" w14:textId="068907DC" w:rsidR="00314AD9" w:rsidRDefault="00314AD9" w:rsidP="00314AD9">
            <w:pPr>
              <w:pStyle w:val="032TableBodCcopy"/>
              <w:numPr>
                <w:ilvl w:val="0"/>
                <w:numId w:val="28"/>
              </w:numPr>
            </w:pPr>
            <w:r>
              <w:t>From the command prompt in that location, type in the following additional commands</w:t>
            </w:r>
          </w:p>
          <w:p w14:paraId="51FF4349" w14:textId="30C534CC" w:rsidR="00314AD9" w:rsidRDefault="00314AD9" w:rsidP="00314AD9">
            <w:pPr>
              <w:pStyle w:val="032TableBodCcopy"/>
              <w:ind w:left="450"/>
            </w:pPr>
          </w:p>
          <w:p w14:paraId="18874F94" w14:textId="4C5A7693" w:rsidR="00314AD9" w:rsidRDefault="00314AD9" w:rsidP="00314AD9">
            <w:pPr>
              <w:pStyle w:val="032TableBodCcopy"/>
              <w:ind w:left="450"/>
              <w:rPr>
                <w:b/>
              </w:rPr>
            </w:pPr>
            <w:r>
              <w:rPr>
                <w:b/>
              </w:rPr>
              <w:t>npm install --save ask-sdk-model</w:t>
            </w:r>
          </w:p>
          <w:p w14:paraId="4583C71C" w14:textId="76195DE9" w:rsidR="00314AD9" w:rsidRDefault="00314AD9" w:rsidP="00314AD9">
            <w:pPr>
              <w:pStyle w:val="032TableBodCcopy"/>
              <w:ind w:left="450"/>
              <w:rPr>
                <w:b/>
              </w:rPr>
            </w:pPr>
          </w:p>
          <w:p w14:paraId="4634B93E" w14:textId="0268AE6A" w:rsidR="00314AD9" w:rsidRPr="00314AD9" w:rsidRDefault="00314AD9" w:rsidP="00314AD9">
            <w:pPr>
              <w:pStyle w:val="032TableBodCcopy"/>
              <w:ind w:left="450"/>
              <w:rPr>
                <w:b/>
              </w:rPr>
            </w:pPr>
            <w:r>
              <w:rPr>
                <w:b/>
              </w:rPr>
              <w:t>npm install --save ask-sdk-core</w:t>
            </w:r>
          </w:p>
          <w:p w14:paraId="2BC739A5" w14:textId="77777777" w:rsidR="00314AD9" w:rsidRDefault="00314AD9" w:rsidP="00F4098F">
            <w:pPr>
              <w:pStyle w:val="032TableBodCcopy"/>
              <w:ind w:left="432"/>
              <w:rPr>
                <w:b/>
              </w:rPr>
            </w:pPr>
          </w:p>
          <w:p w14:paraId="7817D758" w14:textId="77777777" w:rsidR="00314AD9" w:rsidRDefault="00314AD9" w:rsidP="00F4098F">
            <w:pPr>
              <w:pStyle w:val="032TableBodCcopy"/>
              <w:ind w:left="432"/>
              <w:rPr>
                <w:b/>
              </w:rPr>
            </w:pPr>
            <w:r>
              <w:rPr>
                <w:b/>
              </w:rPr>
              <w:t>npm install --save request</w:t>
            </w:r>
          </w:p>
          <w:p w14:paraId="0AE23683" w14:textId="77777777" w:rsidR="00314AD9" w:rsidRDefault="00314AD9" w:rsidP="00F4098F">
            <w:pPr>
              <w:pStyle w:val="032TableBodCcopy"/>
              <w:ind w:left="432"/>
              <w:rPr>
                <w:b/>
              </w:rPr>
            </w:pPr>
          </w:p>
          <w:p w14:paraId="7B1812A4" w14:textId="07D5EC9F" w:rsidR="00314AD9" w:rsidRPr="00314AD9" w:rsidRDefault="00314AD9" w:rsidP="00F4098F">
            <w:pPr>
              <w:pStyle w:val="032TableBodCcopy"/>
              <w:ind w:left="432"/>
            </w:pPr>
            <w:r>
              <w:t xml:space="preserve">You should now see a folder named </w:t>
            </w:r>
            <w:r w:rsidRPr="00314AD9">
              <w:rPr>
                <w:b/>
              </w:rPr>
              <w:t>node_modules</w:t>
            </w:r>
            <w:r>
              <w:t xml:space="preserve"> with all the modules inside the folder</w:t>
            </w: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6590250C" w14:textId="0934CBA5" w:rsidR="00314AD9" w:rsidRPr="005B5D17" w:rsidRDefault="00314AD9" w:rsidP="00F4098F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754033" wp14:editId="322CB467">
                  <wp:extent cx="3638550" cy="24193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AD9" w:rsidRPr="005B5D17" w14:paraId="32E2D6DB" w14:textId="77777777" w:rsidTr="00F4098F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4" w:space="0" w:color="auto"/>
            </w:tcBorders>
            <w:tcMar>
              <w:top w:w="108" w:type="dxa"/>
              <w:bottom w:w="108" w:type="dxa"/>
            </w:tcMar>
          </w:tcPr>
          <w:p w14:paraId="54B96FB7" w14:textId="77777777" w:rsidR="00314AD9" w:rsidRDefault="00314AD9" w:rsidP="00314AD9">
            <w:pPr>
              <w:pStyle w:val="032TableBodCcopy"/>
            </w:pPr>
          </w:p>
        </w:tc>
        <w:tc>
          <w:tcPr>
            <w:tcW w:w="5946" w:type="dxa"/>
            <w:tcBorders>
              <w:top w:val="single" w:sz="18" w:space="0" w:color="auto"/>
              <w:bottom w:val="single" w:sz="4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68FFA827" w14:textId="12206067" w:rsidR="00314AD9" w:rsidRDefault="00314AD9" w:rsidP="00F4098F">
            <w:pPr>
              <w:pStyle w:val="033TableBullet"/>
              <w:numPr>
                <w:ilvl w:val="0"/>
                <w:numId w:val="0"/>
              </w:numPr>
              <w:ind w:left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1F16E5" wp14:editId="66BE5A55">
                  <wp:extent cx="3638550" cy="180022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E6FDB" w14:textId="5CFE72F9" w:rsidR="00202671" w:rsidRDefault="00202671" w:rsidP="00314AD9">
      <w:pPr>
        <w:rPr>
          <w:rFonts w:ascii="Arial" w:hAnsi="Arial"/>
          <w:b/>
          <w:bCs/>
          <w:sz w:val="22"/>
          <w:szCs w:val="20"/>
          <w:lang w:val="en-US"/>
        </w:rPr>
      </w:pPr>
    </w:p>
    <w:p w14:paraId="288DB4BE" w14:textId="2523EF71" w:rsidR="004134FB" w:rsidRDefault="004134FB" w:rsidP="00314AD9">
      <w:pPr>
        <w:rPr>
          <w:rFonts w:ascii="Arial" w:hAnsi="Arial"/>
          <w:b/>
          <w:bCs/>
          <w:sz w:val="22"/>
          <w:szCs w:val="20"/>
          <w:lang w:val="en-US"/>
        </w:rPr>
      </w:pPr>
      <w:bookmarkStart w:id="0" w:name="_GoBack"/>
      <w:bookmarkEnd w:id="0"/>
    </w:p>
    <w:p w14:paraId="6EA5827D" w14:textId="658A3D7F" w:rsidR="004134FB" w:rsidRDefault="004134FB" w:rsidP="00314AD9">
      <w:pPr>
        <w:rPr>
          <w:rFonts w:ascii="Arial" w:hAnsi="Arial"/>
          <w:b/>
          <w:bCs/>
          <w:sz w:val="22"/>
          <w:szCs w:val="20"/>
          <w:lang w:val="en-US"/>
        </w:rPr>
      </w:pPr>
    </w:p>
    <w:p w14:paraId="639DE801" w14:textId="153A7811" w:rsidR="004134FB" w:rsidRPr="005B5D17" w:rsidRDefault="004134FB" w:rsidP="004134FB">
      <w:pPr>
        <w:pStyle w:val="010BodycopySubhead"/>
        <w:rPr>
          <w:lang w:val="en-US"/>
        </w:rPr>
      </w:pPr>
      <w:r>
        <w:rPr>
          <w:lang w:val="en-US"/>
        </w:rPr>
        <w:t>Part 6: Meetup API</w:t>
      </w:r>
    </w:p>
    <w:p w14:paraId="3BDA5517" w14:textId="77777777" w:rsidR="004134FB" w:rsidRPr="005B5D17" w:rsidRDefault="004134FB" w:rsidP="004134FB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4134FB" w:rsidRPr="005B5D17" w14:paraId="33FB277E" w14:textId="77777777" w:rsidTr="00A626A8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41FF2E52" w14:textId="77777777" w:rsidR="004134FB" w:rsidRPr="005B5D17" w:rsidRDefault="004134FB" w:rsidP="00A626A8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75A0C6E5" w14:textId="77777777" w:rsidR="004134FB" w:rsidRPr="005B5D17" w:rsidRDefault="004134FB" w:rsidP="00A626A8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4134FB" w:rsidRPr="005B5D17" w14:paraId="5BE24FDB" w14:textId="77777777" w:rsidTr="00A626A8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4526E09E" w14:textId="073275EB" w:rsidR="004134FB" w:rsidRDefault="004134FB" w:rsidP="004134FB">
            <w:pPr>
              <w:pStyle w:val="032TableBodCcopy"/>
              <w:numPr>
                <w:ilvl w:val="0"/>
                <w:numId w:val="38"/>
              </w:numPr>
            </w:pPr>
            <w:r>
              <w:t>Make a note of the Meetup API key by clicking on the link below</w:t>
            </w:r>
          </w:p>
          <w:p w14:paraId="35E278CF" w14:textId="60ECAB57" w:rsidR="004134FB" w:rsidRDefault="004134FB" w:rsidP="004134FB">
            <w:pPr>
              <w:pStyle w:val="032TableBodCcopy"/>
              <w:ind w:left="450"/>
            </w:pPr>
          </w:p>
          <w:p w14:paraId="72760C1C" w14:textId="3E2FF21D" w:rsidR="004134FB" w:rsidRDefault="007C2FF5" w:rsidP="004134FB">
            <w:pPr>
              <w:pStyle w:val="032TableBodCcopy"/>
              <w:ind w:left="450"/>
            </w:pPr>
            <w:hyperlink r:id="rId27" w:history="1">
              <w:r w:rsidR="004134FB" w:rsidRPr="00356EF4">
                <w:rPr>
                  <w:rStyle w:val="Hyperlink"/>
                </w:rPr>
                <w:t>https://secure.meetup.com/meetup_api/key/</w:t>
              </w:r>
            </w:hyperlink>
          </w:p>
          <w:p w14:paraId="0A0067A2" w14:textId="7DA23DF5" w:rsidR="004134FB" w:rsidRDefault="004134FB" w:rsidP="004134FB">
            <w:pPr>
              <w:pStyle w:val="032TableBodCcopy"/>
              <w:ind w:left="450"/>
            </w:pPr>
          </w:p>
          <w:p w14:paraId="542FE54D" w14:textId="719F7D40" w:rsidR="004134FB" w:rsidRPr="004134FB" w:rsidRDefault="004134FB" w:rsidP="004134FB">
            <w:pPr>
              <w:pStyle w:val="032TableBodCcopy"/>
              <w:ind w:left="450"/>
            </w:pPr>
            <w:r>
              <w:rPr>
                <w:b/>
              </w:rPr>
              <w:t xml:space="preserve">Note: </w:t>
            </w:r>
            <w:r>
              <w:t xml:space="preserve">You must have to login first to be able to view the </w:t>
            </w:r>
            <w:r w:rsidRPr="004134FB">
              <w:rPr>
                <w:b/>
              </w:rPr>
              <w:t>API key</w:t>
            </w:r>
          </w:p>
          <w:p w14:paraId="1B8C22D8" w14:textId="77777777" w:rsidR="004134FB" w:rsidRDefault="004134FB" w:rsidP="00A626A8">
            <w:pPr>
              <w:pStyle w:val="032TableBodCcopy"/>
              <w:ind w:left="432"/>
            </w:pPr>
          </w:p>
          <w:p w14:paraId="70D09DE9" w14:textId="77777777" w:rsidR="004134FB" w:rsidRDefault="004134FB" w:rsidP="00A626A8">
            <w:pPr>
              <w:pStyle w:val="032TableBodCcopy"/>
              <w:ind w:left="432"/>
            </w:pPr>
            <w:r>
              <w:t xml:space="preserve">Keep the </w:t>
            </w:r>
            <w:r>
              <w:rPr>
                <w:b/>
              </w:rPr>
              <w:t xml:space="preserve">API key </w:t>
            </w:r>
            <w:r>
              <w:t>secret</w:t>
            </w:r>
          </w:p>
          <w:p w14:paraId="283B487B" w14:textId="77777777" w:rsidR="004134FB" w:rsidRDefault="004134FB" w:rsidP="00A626A8">
            <w:pPr>
              <w:pStyle w:val="032TableBodCcopy"/>
              <w:ind w:left="432"/>
            </w:pPr>
          </w:p>
          <w:p w14:paraId="1909B83F" w14:textId="74818795" w:rsidR="004134FB" w:rsidRPr="004134FB" w:rsidRDefault="004134FB" w:rsidP="00A626A8">
            <w:pPr>
              <w:pStyle w:val="032TableBodCcopy"/>
              <w:ind w:left="432"/>
            </w:pP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24EE0FD6" w14:textId="6F34C28A" w:rsidR="004134FB" w:rsidRPr="005B5D17" w:rsidRDefault="004134FB" w:rsidP="00A626A8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  <w:r>
              <w:object w:dxaOrig="8385" w:dyaOrig="4395" w14:anchorId="1A260082">
                <v:shape id="_x0000_i1026" type="#_x0000_t75" style="width:286.4pt;height:150.15pt" o:ole="">
                  <v:imagedata r:id="rId28" o:title=""/>
                </v:shape>
                <o:OLEObject Type="Embed" ProgID="PBrush" ShapeID="_x0000_i1026" DrawAspect="Content" ObjectID="_1590897223" r:id="rId29"/>
              </w:object>
            </w:r>
          </w:p>
        </w:tc>
      </w:tr>
    </w:tbl>
    <w:p w14:paraId="532883B0" w14:textId="3A8EC71A" w:rsidR="00ED6D4F" w:rsidRDefault="00ED6D4F" w:rsidP="00314AD9">
      <w:pPr>
        <w:rPr>
          <w:rFonts w:ascii="Arial" w:hAnsi="Arial"/>
          <w:b/>
          <w:bCs/>
          <w:sz w:val="22"/>
          <w:szCs w:val="20"/>
          <w:lang w:val="en-US"/>
        </w:rPr>
      </w:pPr>
    </w:p>
    <w:p w14:paraId="731DD452" w14:textId="4167D26F" w:rsidR="00ED6D4F" w:rsidRPr="005B5D17" w:rsidRDefault="00ED6D4F" w:rsidP="00ED6D4F">
      <w:pPr>
        <w:pStyle w:val="010BodycopySubhead"/>
        <w:rPr>
          <w:lang w:val="en-US"/>
        </w:rPr>
      </w:pPr>
      <w:r>
        <w:rPr>
          <w:lang w:val="en-US"/>
        </w:rPr>
        <w:t>Part 7</w:t>
      </w:r>
      <w:r>
        <w:rPr>
          <w:lang w:val="en-US"/>
        </w:rPr>
        <w:t xml:space="preserve">: </w:t>
      </w:r>
      <w:r>
        <w:rPr>
          <w:lang w:val="en-US"/>
        </w:rPr>
        <w:t>Install Amazon app on your iPhone</w:t>
      </w:r>
    </w:p>
    <w:p w14:paraId="5A674393" w14:textId="77777777" w:rsidR="00ED6D4F" w:rsidRPr="005B5D17" w:rsidRDefault="00ED6D4F" w:rsidP="00ED6D4F">
      <w:pPr>
        <w:rPr>
          <w:rFonts w:ascii="Arial" w:hAnsi="Arial"/>
          <w:sz w:val="20"/>
          <w:szCs w:val="20"/>
          <w:lang w:val="en-US" w:eastAsia="en-US"/>
        </w:rPr>
      </w:pPr>
    </w:p>
    <w:tbl>
      <w:tblPr>
        <w:tblStyle w:val="TableGrid"/>
        <w:tblW w:w="920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56"/>
        <w:gridCol w:w="5946"/>
      </w:tblGrid>
      <w:tr w:rsidR="00ED6D4F" w:rsidRPr="005B5D17" w14:paraId="350AA561" w14:textId="77777777" w:rsidTr="00FD0023">
        <w:trPr>
          <w:trHeight w:val="583"/>
        </w:trPr>
        <w:tc>
          <w:tcPr>
            <w:tcW w:w="325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46984CEC" w14:textId="77777777" w:rsidR="00ED6D4F" w:rsidRPr="005B5D17" w:rsidRDefault="00ED6D4F" w:rsidP="00FD0023">
            <w:pPr>
              <w:pStyle w:val="03TableHeadline"/>
              <w:rPr>
                <w:sz w:val="20"/>
                <w:szCs w:val="20"/>
              </w:rPr>
            </w:pPr>
            <w:r w:rsidRPr="005B5D17">
              <w:rPr>
                <w:sz w:val="20"/>
                <w:szCs w:val="20"/>
              </w:rPr>
              <w:t>Explanation</w:t>
            </w:r>
          </w:p>
        </w:tc>
        <w:tc>
          <w:tcPr>
            <w:tcW w:w="5946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14:paraId="5BCBD080" w14:textId="77777777" w:rsidR="00ED6D4F" w:rsidRPr="005B5D17" w:rsidRDefault="00ED6D4F" w:rsidP="00FD0023">
            <w:pPr>
              <w:pStyle w:val="031TableSubheadline"/>
              <w:rPr>
                <w:b/>
                <w:sz w:val="20"/>
                <w:szCs w:val="20"/>
              </w:rPr>
            </w:pPr>
            <w:r w:rsidRPr="005B5D17">
              <w:rPr>
                <w:b/>
                <w:sz w:val="20"/>
                <w:szCs w:val="20"/>
              </w:rPr>
              <w:t>Screenshot</w:t>
            </w:r>
          </w:p>
        </w:tc>
      </w:tr>
      <w:tr w:rsidR="00ED6D4F" w:rsidRPr="005B5D17" w14:paraId="173F87EE" w14:textId="77777777" w:rsidTr="00FD0023">
        <w:trPr>
          <w:trHeight w:val="1134"/>
        </w:trPr>
        <w:tc>
          <w:tcPr>
            <w:tcW w:w="3256" w:type="dxa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14:paraId="11076EDF" w14:textId="5D868FA4" w:rsidR="00ED6D4F" w:rsidRDefault="00ED6D4F" w:rsidP="00ED6D4F">
            <w:pPr>
              <w:pStyle w:val="032TableBodCcopy"/>
              <w:numPr>
                <w:ilvl w:val="0"/>
                <w:numId w:val="39"/>
              </w:numPr>
            </w:pPr>
            <w:r>
              <w:t>On your iPhone, install the Amazon app</w:t>
            </w:r>
          </w:p>
          <w:p w14:paraId="65351A08" w14:textId="77777777" w:rsidR="00ED6D4F" w:rsidRPr="004134FB" w:rsidRDefault="00ED6D4F" w:rsidP="00FD0023">
            <w:pPr>
              <w:pStyle w:val="032TableBodCcopy"/>
              <w:ind w:left="432"/>
            </w:pPr>
          </w:p>
        </w:tc>
        <w:tc>
          <w:tcPr>
            <w:tcW w:w="5946" w:type="dxa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14:paraId="41348783" w14:textId="74102E44" w:rsidR="00ED6D4F" w:rsidRPr="005B5D17" w:rsidRDefault="00ED6D4F" w:rsidP="00FD0023">
            <w:pPr>
              <w:pStyle w:val="033TableBullet"/>
              <w:numPr>
                <w:ilvl w:val="0"/>
                <w:numId w:val="0"/>
              </w:numPr>
              <w:ind w:left="170"/>
              <w:rPr>
                <w:lang w:val="en-US"/>
              </w:rPr>
            </w:pPr>
          </w:p>
        </w:tc>
      </w:tr>
    </w:tbl>
    <w:p w14:paraId="0C21A348" w14:textId="77777777" w:rsidR="00ED6D4F" w:rsidRPr="00314AD9" w:rsidRDefault="00ED6D4F" w:rsidP="00314AD9">
      <w:pPr>
        <w:rPr>
          <w:rFonts w:ascii="Arial" w:hAnsi="Arial"/>
          <w:b/>
          <w:bCs/>
          <w:sz w:val="22"/>
          <w:szCs w:val="20"/>
          <w:lang w:val="en-US"/>
        </w:rPr>
      </w:pPr>
    </w:p>
    <w:sectPr w:rsidR="00ED6D4F" w:rsidRPr="00314AD9" w:rsidSect="00BE5063">
      <w:headerReference w:type="default" r:id="rId30"/>
      <w:footerReference w:type="default" r:id="rId31"/>
      <w:footerReference w:type="first" r:id="rId32"/>
      <w:pgSz w:w="11906" w:h="16838" w:code="9"/>
      <w:pgMar w:top="1418" w:right="1418" w:bottom="1134" w:left="1418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A20A9" w14:textId="77777777" w:rsidR="007C2FF5" w:rsidRDefault="007C2FF5">
      <w:r>
        <w:separator/>
      </w:r>
    </w:p>
  </w:endnote>
  <w:endnote w:type="continuationSeparator" w:id="0">
    <w:p w14:paraId="138BCF4F" w14:textId="77777777" w:rsidR="007C2FF5" w:rsidRDefault="007C2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auto"/>
    <w:pitch w:val="variable"/>
    <w:sig w:usb0="00000000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3983920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0"/>
      </w:rPr>
    </w:sdtEndPr>
    <w:sdtContent>
      <w:p w14:paraId="46AA9B49" w14:textId="024DAA44" w:rsidR="00127A94" w:rsidRPr="00E664A8" w:rsidRDefault="00127A94" w:rsidP="00DC6863">
        <w:pPr>
          <w:pStyle w:val="Footer"/>
          <w:tabs>
            <w:tab w:val="clear" w:pos="4536"/>
          </w:tabs>
          <w:jc w:val="center"/>
          <w:rPr>
            <w:rFonts w:ascii="Arial" w:hAnsi="Arial" w:cs="Arial"/>
            <w:sz w:val="20"/>
          </w:rPr>
        </w:pPr>
        <w:r>
          <w:rPr>
            <w:rFonts w:ascii="Arial" w:hAnsi="Arial" w:cs="Arial"/>
            <w:noProof/>
            <w:sz w:val="20"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064D5A" wp14:editId="37D2486B">
                  <wp:simplePos x="0" y="0"/>
                  <wp:positionH relativeFrom="column">
                    <wp:posOffset>-1528</wp:posOffset>
                  </wp:positionH>
                  <wp:positionV relativeFrom="paragraph">
                    <wp:posOffset>-26670</wp:posOffset>
                  </wp:positionV>
                  <wp:extent cx="5716528" cy="0"/>
                  <wp:effectExtent l="0" t="0" r="17780" b="19050"/>
                  <wp:wrapNone/>
                  <wp:docPr id="12" name="Straight Connector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165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3AF674E2" id="Straight Connector 1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pt,-2.1pt" to="450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" strokecolor="black [3213]" strokeweight="1pt"/>
              </w:pict>
            </mc:Fallback>
          </mc:AlternateContent>
        </w:r>
        <w:r w:rsidRPr="00E664A8">
          <w:rPr>
            <w:rFonts w:ascii="Arial" w:hAnsi="Arial" w:cs="Arial"/>
            <w:sz w:val="20"/>
          </w:rPr>
          <w:fldChar w:fldCharType="begin"/>
        </w:r>
        <w:r w:rsidRPr="00E664A8">
          <w:rPr>
            <w:rFonts w:ascii="Arial" w:hAnsi="Arial" w:cs="Arial"/>
            <w:sz w:val="20"/>
          </w:rPr>
          <w:instrText xml:space="preserve"> PAGE   \* MERGEFORMAT </w:instrText>
        </w:r>
        <w:r w:rsidRPr="00E664A8">
          <w:rPr>
            <w:rFonts w:ascii="Arial" w:hAnsi="Arial" w:cs="Arial"/>
            <w:sz w:val="20"/>
          </w:rPr>
          <w:fldChar w:fldCharType="separate"/>
        </w:r>
        <w:r w:rsidR="002B7B03">
          <w:rPr>
            <w:rFonts w:ascii="Arial" w:hAnsi="Arial" w:cs="Arial"/>
            <w:noProof/>
            <w:sz w:val="20"/>
          </w:rPr>
          <w:t>7</w:t>
        </w:r>
        <w:r w:rsidRPr="00E664A8">
          <w:rPr>
            <w:rFonts w:ascii="Arial" w:hAnsi="Arial" w:cs="Arial"/>
            <w:noProof/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ECA6C9" w14:textId="70E942C3" w:rsidR="00127A94" w:rsidRDefault="00127A94" w:rsidP="00E4754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7327C" w14:textId="77777777" w:rsidR="007C2FF5" w:rsidRDefault="007C2FF5">
      <w:r>
        <w:separator/>
      </w:r>
    </w:p>
  </w:footnote>
  <w:footnote w:type="continuationSeparator" w:id="0">
    <w:p w14:paraId="3D1F7D46" w14:textId="77777777" w:rsidR="007C2FF5" w:rsidRDefault="007C2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23A17" w14:textId="77777777" w:rsidR="00127A94" w:rsidRDefault="00127A94">
    <w:pPr>
      <w:pStyle w:val="Header"/>
      <w:rPr>
        <w:rFonts w:ascii="Arial" w:hAnsi="Arial" w:cs="Arial"/>
      </w:rPr>
    </w:pPr>
  </w:p>
  <w:p w14:paraId="60660B78" w14:textId="4EAB12D0" w:rsidR="00127A94" w:rsidRPr="00E55DD3" w:rsidRDefault="00127A94">
    <w:pPr>
      <w:pStyle w:val="Header"/>
      <w:rPr>
        <w:rFonts w:ascii="Arial" w:hAnsi="Arial" w:cs="Arial"/>
      </w:rPr>
    </w:pPr>
    <w:r w:rsidRPr="00E55DD3">
      <w:rPr>
        <w:rFonts w:ascii="Arial" w:hAnsi="Arial" w:cs="Arial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AD9960" wp14:editId="39E1D071">
              <wp:simplePos x="0" y="0"/>
              <wp:positionH relativeFrom="column">
                <wp:posOffset>-1270</wp:posOffset>
              </wp:positionH>
              <wp:positionV relativeFrom="paragraph">
                <wp:posOffset>217805</wp:posOffset>
              </wp:positionV>
              <wp:extent cx="5830570" cy="0"/>
              <wp:effectExtent l="0" t="0" r="1778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3057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91896D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17.15pt" to="459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" strokecolor="black [3213]" strokeweight="1pt"/>
          </w:pict>
        </mc:Fallback>
      </mc:AlternateContent>
    </w:r>
    <w:r w:rsidRPr="00E55DD3">
      <w:rPr>
        <w:rFonts w:ascii="Arial" w:hAnsi="Arial" w:cs="Arial"/>
      </w:rPr>
      <w:fldChar w:fldCharType="begin"/>
    </w:r>
    <w:r w:rsidRPr="00E55DD3">
      <w:rPr>
        <w:rFonts w:ascii="Arial" w:hAnsi="Arial" w:cs="Arial"/>
      </w:rPr>
      <w:instrText xml:space="preserve"> STYLEREF  001_session-ID \l  \* MERGEFORMAT </w:instrText>
    </w:r>
    <w:r w:rsidRPr="00E55DD3">
      <w:rPr>
        <w:rFonts w:ascii="Arial" w:hAnsi="Arial" w:cs="Arial"/>
      </w:rPr>
      <w:fldChar w:fldCharType="separate"/>
    </w:r>
    <w:r w:rsidR="002B7B03">
      <w:rPr>
        <w:rFonts w:ascii="Arial" w:hAnsi="Arial" w:cs="Arial"/>
        <w:noProof/>
      </w:rPr>
      <w:t>DEVELOPMENT: Prerequisites</w:t>
    </w:r>
    <w:r w:rsidRPr="00E55DD3">
      <w:rPr>
        <w:rFonts w:ascii="Arial" w:hAnsi="Arial" w:cs="Arial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076FD"/>
    <w:multiLevelType w:val="hybridMultilevel"/>
    <w:tmpl w:val="7EA2742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B9220FF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21D077F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2C25495"/>
    <w:multiLevelType w:val="hybridMultilevel"/>
    <w:tmpl w:val="C10EA8E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37101F1"/>
    <w:multiLevelType w:val="hybridMultilevel"/>
    <w:tmpl w:val="040C9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C04A8"/>
    <w:multiLevelType w:val="hybridMultilevel"/>
    <w:tmpl w:val="94A4C068"/>
    <w:lvl w:ilvl="0" w:tplc="0409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6" w15:restartNumberingAfterBreak="0">
    <w:nsid w:val="16D63740"/>
    <w:multiLevelType w:val="hybridMultilevel"/>
    <w:tmpl w:val="C6461D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 w15:restartNumberingAfterBreak="0">
    <w:nsid w:val="17221FF1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C2F6A74"/>
    <w:multiLevelType w:val="hybridMultilevel"/>
    <w:tmpl w:val="7B063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97D76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21CC4530"/>
    <w:multiLevelType w:val="hybridMultilevel"/>
    <w:tmpl w:val="6E96FD94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229F54D4"/>
    <w:multiLevelType w:val="hybridMultilevel"/>
    <w:tmpl w:val="6E96F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57378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A4056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30B55434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35506E8E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162801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36CD0E55"/>
    <w:multiLevelType w:val="hybridMultilevel"/>
    <w:tmpl w:val="70F4CA78"/>
    <w:lvl w:ilvl="0" w:tplc="D31465B6">
      <w:start w:val="1"/>
      <w:numFmt w:val="bullet"/>
      <w:pStyle w:val="033Table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8" w15:restartNumberingAfterBreak="0">
    <w:nsid w:val="370F7EB8"/>
    <w:multiLevelType w:val="hybridMultilevel"/>
    <w:tmpl w:val="E75EBCC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39801E5B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E583E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4B1D"/>
    <w:multiLevelType w:val="hybridMultilevel"/>
    <w:tmpl w:val="6E96F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6370D"/>
    <w:multiLevelType w:val="multilevel"/>
    <w:tmpl w:val="74C4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DB68D3"/>
    <w:multiLevelType w:val="hybridMultilevel"/>
    <w:tmpl w:val="46744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E41C8D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 w15:restartNumberingAfterBreak="0">
    <w:nsid w:val="4DC95D3A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F72F75"/>
    <w:multiLevelType w:val="hybridMultilevel"/>
    <w:tmpl w:val="040C9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7524ED"/>
    <w:multiLevelType w:val="hybridMultilevel"/>
    <w:tmpl w:val="89F6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770A4E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9" w15:restartNumberingAfterBreak="0">
    <w:nsid w:val="5A8A1E82"/>
    <w:multiLevelType w:val="hybridMultilevel"/>
    <w:tmpl w:val="49AE0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6E0A76"/>
    <w:multiLevelType w:val="multilevel"/>
    <w:tmpl w:val="B784BC28"/>
    <w:lvl w:ilvl="0">
      <w:start w:val="1"/>
      <w:numFmt w:val="bullet"/>
      <w:pStyle w:val="020BulletInden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20"/>
        <w:szCs w:val="20"/>
        <w:u w:val="none" w:color="6996B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31" w15:restartNumberingAfterBreak="0">
    <w:nsid w:val="67F02A9A"/>
    <w:multiLevelType w:val="hybridMultilevel"/>
    <w:tmpl w:val="18F00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37470A"/>
    <w:multiLevelType w:val="hybridMultilevel"/>
    <w:tmpl w:val="03648F4C"/>
    <w:lvl w:ilvl="0" w:tplc="6F5C8D58">
      <w:start w:val="1"/>
      <w:numFmt w:val="bullet"/>
      <w:pStyle w:val="021BulletIndent2"/>
      <w:lvlText w:val=""/>
      <w:lvlJc w:val="left"/>
      <w:pPr>
        <w:ind w:left="89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3" w15:restartNumberingAfterBreak="0">
    <w:nsid w:val="71162A01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4" w15:restartNumberingAfterBreak="0">
    <w:nsid w:val="758662B8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 w15:restartNumberingAfterBreak="0">
    <w:nsid w:val="771535CC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6" w15:restartNumberingAfterBreak="0">
    <w:nsid w:val="78AE02C6"/>
    <w:multiLevelType w:val="hybridMultilevel"/>
    <w:tmpl w:val="F8427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4D0C86"/>
    <w:multiLevelType w:val="hybridMultilevel"/>
    <w:tmpl w:val="1B7CB4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8" w15:restartNumberingAfterBreak="0">
    <w:nsid w:val="7F983AD7"/>
    <w:multiLevelType w:val="hybridMultilevel"/>
    <w:tmpl w:val="1F66C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2"/>
  </w:num>
  <w:num w:numId="3">
    <w:abstractNumId w:val="17"/>
  </w:num>
  <w:num w:numId="4">
    <w:abstractNumId w:val="25"/>
  </w:num>
  <w:num w:numId="5">
    <w:abstractNumId w:val="27"/>
  </w:num>
  <w:num w:numId="6">
    <w:abstractNumId w:val="8"/>
  </w:num>
  <w:num w:numId="7">
    <w:abstractNumId w:val="23"/>
  </w:num>
  <w:num w:numId="8">
    <w:abstractNumId w:val="35"/>
  </w:num>
  <w:num w:numId="9">
    <w:abstractNumId w:val="21"/>
  </w:num>
  <w:num w:numId="10">
    <w:abstractNumId w:val="11"/>
  </w:num>
  <w:num w:numId="11">
    <w:abstractNumId w:val="10"/>
  </w:num>
  <w:num w:numId="12">
    <w:abstractNumId w:val="3"/>
  </w:num>
  <w:num w:numId="13">
    <w:abstractNumId w:val="0"/>
  </w:num>
  <w:num w:numId="14">
    <w:abstractNumId w:val="4"/>
  </w:num>
  <w:num w:numId="15">
    <w:abstractNumId w:val="26"/>
  </w:num>
  <w:num w:numId="16">
    <w:abstractNumId w:val="31"/>
  </w:num>
  <w:num w:numId="17">
    <w:abstractNumId w:val="7"/>
  </w:num>
  <w:num w:numId="18">
    <w:abstractNumId w:val="36"/>
  </w:num>
  <w:num w:numId="19">
    <w:abstractNumId w:val="38"/>
  </w:num>
  <w:num w:numId="20">
    <w:abstractNumId w:val="2"/>
  </w:num>
  <w:num w:numId="21">
    <w:abstractNumId w:val="33"/>
  </w:num>
  <w:num w:numId="22">
    <w:abstractNumId w:val="14"/>
  </w:num>
  <w:num w:numId="23">
    <w:abstractNumId w:val="13"/>
  </w:num>
  <w:num w:numId="24">
    <w:abstractNumId w:val="22"/>
  </w:num>
  <w:num w:numId="25">
    <w:abstractNumId w:val="16"/>
  </w:num>
  <w:num w:numId="26">
    <w:abstractNumId w:val="24"/>
  </w:num>
  <w:num w:numId="27">
    <w:abstractNumId w:val="28"/>
  </w:num>
  <w:num w:numId="28">
    <w:abstractNumId w:val="1"/>
  </w:num>
  <w:num w:numId="29">
    <w:abstractNumId w:val="15"/>
  </w:num>
  <w:num w:numId="30">
    <w:abstractNumId w:val="5"/>
  </w:num>
  <w:num w:numId="31">
    <w:abstractNumId w:val="20"/>
  </w:num>
  <w:num w:numId="32">
    <w:abstractNumId w:val="9"/>
  </w:num>
  <w:num w:numId="33">
    <w:abstractNumId w:val="18"/>
  </w:num>
  <w:num w:numId="34">
    <w:abstractNumId w:val="29"/>
  </w:num>
  <w:num w:numId="35">
    <w:abstractNumId w:val="6"/>
  </w:num>
  <w:num w:numId="36">
    <w:abstractNumId w:val="19"/>
  </w:num>
  <w:num w:numId="37">
    <w:abstractNumId w:val="12"/>
  </w:num>
  <w:num w:numId="38">
    <w:abstractNumId w:val="34"/>
  </w:num>
  <w:num w:numId="39">
    <w:abstractNumId w:val="3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>
      <o:colormru v:ext="edit" colors="#f90,#44697d,#f0ab00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C86"/>
    <w:rsid w:val="000017C4"/>
    <w:rsid w:val="00007BF8"/>
    <w:rsid w:val="000129FD"/>
    <w:rsid w:val="00015605"/>
    <w:rsid w:val="000311E1"/>
    <w:rsid w:val="0003581E"/>
    <w:rsid w:val="00045B38"/>
    <w:rsid w:val="00046B21"/>
    <w:rsid w:val="00056C86"/>
    <w:rsid w:val="0006204E"/>
    <w:rsid w:val="0006602C"/>
    <w:rsid w:val="00067148"/>
    <w:rsid w:val="000712B2"/>
    <w:rsid w:val="00071DCB"/>
    <w:rsid w:val="00085420"/>
    <w:rsid w:val="000878AB"/>
    <w:rsid w:val="00091716"/>
    <w:rsid w:val="000929C7"/>
    <w:rsid w:val="00093A6D"/>
    <w:rsid w:val="00093EDC"/>
    <w:rsid w:val="000961D2"/>
    <w:rsid w:val="000A7896"/>
    <w:rsid w:val="000B10CE"/>
    <w:rsid w:val="000B1A28"/>
    <w:rsid w:val="000B4D51"/>
    <w:rsid w:val="000B5893"/>
    <w:rsid w:val="000B7087"/>
    <w:rsid w:val="000C5A45"/>
    <w:rsid w:val="000C5E0B"/>
    <w:rsid w:val="000D3DFF"/>
    <w:rsid w:val="000D66A8"/>
    <w:rsid w:val="000E5F28"/>
    <w:rsid w:val="000F4C14"/>
    <w:rsid w:val="000F5863"/>
    <w:rsid w:val="00100270"/>
    <w:rsid w:val="00110E07"/>
    <w:rsid w:val="00123ED6"/>
    <w:rsid w:val="00125A2D"/>
    <w:rsid w:val="00126357"/>
    <w:rsid w:val="00127A94"/>
    <w:rsid w:val="00130774"/>
    <w:rsid w:val="00136160"/>
    <w:rsid w:val="00137B7B"/>
    <w:rsid w:val="0014158A"/>
    <w:rsid w:val="00146F3E"/>
    <w:rsid w:val="001652BD"/>
    <w:rsid w:val="0016588F"/>
    <w:rsid w:val="00165F7A"/>
    <w:rsid w:val="00166196"/>
    <w:rsid w:val="001711F2"/>
    <w:rsid w:val="00173D93"/>
    <w:rsid w:val="0017480E"/>
    <w:rsid w:val="00180011"/>
    <w:rsid w:val="00182855"/>
    <w:rsid w:val="00183F7A"/>
    <w:rsid w:val="001A41FB"/>
    <w:rsid w:val="001A61EA"/>
    <w:rsid w:val="001B389C"/>
    <w:rsid w:val="001C016F"/>
    <w:rsid w:val="001C5E95"/>
    <w:rsid w:val="001F3094"/>
    <w:rsid w:val="0020077C"/>
    <w:rsid w:val="00202671"/>
    <w:rsid w:val="00202893"/>
    <w:rsid w:val="00204C39"/>
    <w:rsid w:val="00204ED8"/>
    <w:rsid w:val="00227FCA"/>
    <w:rsid w:val="002314BA"/>
    <w:rsid w:val="0023208F"/>
    <w:rsid w:val="00233E0D"/>
    <w:rsid w:val="0023477B"/>
    <w:rsid w:val="002355BB"/>
    <w:rsid w:val="002367A3"/>
    <w:rsid w:val="00240556"/>
    <w:rsid w:val="00243146"/>
    <w:rsid w:val="00247470"/>
    <w:rsid w:val="0025026B"/>
    <w:rsid w:val="00252D36"/>
    <w:rsid w:val="00253191"/>
    <w:rsid w:val="00266C01"/>
    <w:rsid w:val="00272195"/>
    <w:rsid w:val="002746BE"/>
    <w:rsid w:val="00276FC4"/>
    <w:rsid w:val="002779BC"/>
    <w:rsid w:val="00280554"/>
    <w:rsid w:val="002914C9"/>
    <w:rsid w:val="0029246D"/>
    <w:rsid w:val="00297325"/>
    <w:rsid w:val="002A2A1C"/>
    <w:rsid w:val="002B25EE"/>
    <w:rsid w:val="002B4014"/>
    <w:rsid w:val="002B596C"/>
    <w:rsid w:val="002B7B03"/>
    <w:rsid w:val="002C0FFE"/>
    <w:rsid w:val="002D3631"/>
    <w:rsid w:val="002D3B2E"/>
    <w:rsid w:val="00314AD9"/>
    <w:rsid w:val="0031779E"/>
    <w:rsid w:val="00322A3A"/>
    <w:rsid w:val="00325990"/>
    <w:rsid w:val="00326D80"/>
    <w:rsid w:val="00332984"/>
    <w:rsid w:val="00341485"/>
    <w:rsid w:val="003418F5"/>
    <w:rsid w:val="0034585B"/>
    <w:rsid w:val="00345B31"/>
    <w:rsid w:val="00347A04"/>
    <w:rsid w:val="00352095"/>
    <w:rsid w:val="00354913"/>
    <w:rsid w:val="00354F83"/>
    <w:rsid w:val="00356163"/>
    <w:rsid w:val="00357B71"/>
    <w:rsid w:val="00360C47"/>
    <w:rsid w:val="003629C5"/>
    <w:rsid w:val="00366CCB"/>
    <w:rsid w:val="00374802"/>
    <w:rsid w:val="00380D5C"/>
    <w:rsid w:val="00395392"/>
    <w:rsid w:val="00396766"/>
    <w:rsid w:val="003B3A0F"/>
    <w:rsid w:val="003B45A4"/>
    <w:rsid w:val="003C08BB"/>
    <w:rsid w:val="003C0F12"/>
    <w:rsid w:val="003C200D"/>
    <w:rsid w:val="003C3D22"/>
    <w:rsid w:val="003D02F6"/>
    <w:rsid w:val="003D227A"/>
    <w:rsid w:val="003D49C2"/>
    <w:rsid w:val="003D7CEB"/>
    <w:rsid w:val="003E3794"/>
    <w:rsid w:val="003E7918"/>
    <w:rsid w:val="003F598A"/>
    <w:rsid w:val="00402862"/>
    <w:rsid w:val="004039FC"/>
    <w:rsid w:val="00406E86"/>
    <w:rsid w:val="00413109"/>
    <w:rsid w:val="004134FB"/>
    <w:rsid w:val="004156FB"/>
    <w:rsid w:val="004157FF"/>
    <w:rsid w:val="00416CD7"/>
    <w:rsid w:val="004223F9"/>
    <w:rsid w:val="00434C42"/>
    <w:rsid w:val="004458DC"/>
    <w:rsid w:val="00450F7D"/>
    <w:rsid w:val="00451DAA"/>
    <w:rsid w:val="00453E76"/>
    <w:rsid w:val="0045543C"/>
    <w:rsid w:val="00456BBE"/>
    <w:rsid w:val="00456D4A"/>
    <w:rsid w:val="004601A7"/>
    <w:rsid w:val="00461A3D"/>
    <w:rsid w:val="00466A08"/>
    <w:rsid w:val="00472652"/>
    <w:rsid w:val="00481819"/>
    <w:rsid w:val="00483496"/>
    <w:rsid w:val="00483BEB"/>
    <w:rsid w:val="00486B95"/>
    <w:rsid w:val="00494943"/>
    <w:rsid w:val="004A2E7E"/>
    <w:rsid w:val="004B0463"/>
    <w:rsid w:val="004B0FBC"/>
    <w:rsid w:val="004B49B6"/>
    <w:rsid w:val="004C0BB7"/>
    <w:rsid w:val="004C365E"/>
    <w:rsid w:val="004D5736"/>
    <w:rsid w:val="004D69BB"/>
    <w:rsid w:val="004E7CB7"/>
    <w:rsid w:val="004F6E61"/>
    <w:rsid w:val="004F7706"/>
    <w:rsid w:val="00503869"/>
    <w:rsid w:val="005065D0"/>
    <w:rsid w:val="00514D5A"/>
    <w:rsid w:val="00515D22"/>
    <w:rsid w:val="005221E6"/>
    <w:rsid w:val="0052333F"/>
    <w:rsid w:val="0052571C"/>
    <w:rsid w:val="005313C1"/>
    <w:rsid w:val="00534EA3"/>
    <w:rsid w:val="00545435"/>
    <w:rsid w:val="00546F6D"/>
    <w:rsid w:val="00552731"/>
    <w:rsid w:val="00552DC2"/>
    <w:rsid w:val="00556070"/>
    <w:rsid w:val="0055708E"/>
    <w:rsid w:val="0056041E"/>
    <w:rsid w:val="00561183"/>
    <w:rsid w:val="005643DB"/>
    <w:rsid w:val="00573BC5"/>
    <w:rsid w:val="00576681"/>
    <w:rsid w:val="005800E9"/>
    <w:rsid w:val="00593CC2"/>
    <w:rsid w:val="0059709F"/>
    <w:rsid w:val="005A12BB"/>
    <w:rsid w:val="005A13C6"/>
    <w:rsid w:val="005A34B6"/>
    <w:rsid w:val="005A48C4"/>
    <w:rsid w:val="005A6E64"/>
    <w:rsid w:val="005A795C"/>
    <w:rsid w:val="005B2CF4"/>
    <w:rsid w:val="005B5B17"/>
    <w:rsid w:val="005B5D17"/>
    <w:rsid w:val="005B642D"/>
    <w:rsid w:val="005C0593"/>
    <w:rsid w:val="005C2177"/>
    <w:rsid w:val="005C50C9"/>
    <w:rsid w:val="005D2EC2"/>
    <w:rsid w:val="005D4640"/>
    <w:rsid w:val="005D50B9"/>
    <w:rsid w:val="005E2C76"/>
    <w:rsid w:val="005E6541"/>
    <w:rsid w:val="005E6B2D"/>
    <w:rsid w:val="005E7F39"/>
    <w:rsid w:val="005F0204"/>
    <w:rsid w:val="005F26F7"/>
    <w:rsid w:val="00600DAA"/>
    <w:rsid w:val="00610B06"/>
    <w:rsid w:val="00616CB6"/>
    <w:rsid w:val="00623A2A"/>
    <w:rsid w:val="00631780"/>
    <w:rsid w:val="0063355B"/>
    <w:rsid w:val="006344E4"/>
    <w:rsid w:val="00636A2D"/>
    <w:rsid w:val="0064018F"/>
    <w:rsid w:val="00645A6E"/>
    <w:rsid w:val="00653126"/>
    <w:rsid w:val="00654906"/>
    <w:rsid w:val="00654CC0"/>
    <w:rsid w:val="00656008"/>
    <w:rsid w:val="00665161"/>
    <w:rsid w:val="00671723"/>
    <w:rsid w:val="00674507"/>
    <w:rsid w:val="00677618"/>
    <w:rsid w:val="00685572"/>
    <w:rsid w:val="00692050"/>
    <w:rsid w:val="006A0142"/>
    <w:rsid w:val="006A41C6"/>
    <w:rsid w:val="006B01DC"/>
    <w:rsid w:val="006B13F9"/>
    <w:rsid w:val="006B58D4"/>
    <w:rsid w:val="006C0C0D"/>
    <w:rsid w:val="006C1C6C"/>
    <w:rsid w:val="006C53D2"/>
    <w:rsid w:val="006C7227"/>
    <w:rsid w:val="006C7837"/>
    <w:rsid w:val="006D19D0"/>
    <w:rsid w:val="006D2509"/>
    <w:rsid w:val="006E271A"/>
    <w:rsid w:val="006E4FC8"/>
    <w:rsid w:val="006F4524"/>
    <w:rsid w:val="006F5196"/>
    <w:rsid w:val="007115A9"/>
    <w:rsid w:val="0071690B"/>
    <w:rsid w:val="007173F5"/>
    <w:rsid w:val="007177E8"/>
    <w:rsid w:val="007217C1"/>
    <w:rsid w:val="0072329D"/>
    <w:rsid w:val="007275BA"/>
    <w:rsid w:val="0073681A"/>
    <w:rsid w:val="00741308"/>
    <w:rsid w:val="00745F13"/>
    <w:rsid w:val="00752792"/>
    <w:rsid w:val="007604EE"/>
    <w:rsid w:val="0076052B"/>
    <w:rsid w:val="00781293"/>
    <w:rsid w:val="00790024"/>
    <w:rsid w:val="007A643A"/>
    <w:rsid w:val="007A7D4C"/>
    <w:rsid w:val="007B744E"/>
    <w:rsid w:val="007C2FF5"/>
    <w:rsid w:val="007C6B1D"/>
    <w:rsid w:val="007D3CE7"/>
    <w:rsid w:val="007D48C3"/>
    <w:rsid w:val="007D61CC"/>
    <w:rsid w:val="007E26C8"/>
    <w:rsid w:val="007E62BF"/>
    <w:rsid w:val="007E6E3A"/>
    <w:rsid w:val="007F00A6"/>
    <w:rsid w:val="007F56FF"/>
    <w:rsid w:val="007F5C75"/>
    <w:rsid w:val="007F6554"/>
    <w:rsid w:val="007F65A7"/>
    <w:rsid w:val="0080123F"/>
    <w:rsid w:val="00805A89"/>
    <w:rsid w:val="00806A77"/>
    <w:rsid w:val="00816C55"/>
    <w:rsid w:val="00823FE6"/>
    <w:rsid w:val="00843F20"/>
    <w:rsid w:val="0084508B"/>
    <w:rsid w:val="008533A7"/>
    <w:rsid w:val="008542A1"/>
    <w:rsid w:val="00862CB3"/>
    <w:rsid w:val="00872AC4"/>
    <w:rsid w:val="008813F7"/>
    <w:rsid w:val="008A1435"/>
    <w:rsid w:val="008A2C5C"/>
    <w:rsid w:val="008A45EA"/>
    <w:rsid w:val="008A468C"/>
    <w:rsid w:val="008B46AD"/>
    <w:rsid w:val="008B50EB"/>
    <w:rsid w:val="008B5CC4"/>
    <w:rsid w:val="008B728B"/>
    <w:rsid w:val="008C672E"/>
    <w:rsid w:val="008C71E8"/>
    <w:rsid w:val="008D0F77"/>
    <w:rsid w:val="008D14E9"/>
    <w:rsid w:val="008D5B8C"/>
    <w:rsid w:val="008E2528"/>
    <w:rsid w:val="008E60CE"/>
    <w:rsid w:val="008F7345"/>
    <w:rsid w:val="00902F18"/>
    <w:rsid w:val="00903308"/>
    <w:rsid w:val="00905735"/>
    <w:rsid w:val="00911B28"/>
    <w:rsid w:val="00920DAD"/>
    <w:rsid w:val="009279A6"/>
    <w:rsid w:val="009301E4"/>
    <w:rsid w:val="0093070B"/>
    <w:rsid w:val="00930DED"/>
    <w:rsid w:val="0093624E"/>
    <w:rsid w:val="00941B3C"/>
    <w:rsid w:val="00942E42"/>
    <w:rsid w:val="00943FC1"/>
    <w:rsid w:val="0095752E"/>
    <w:rsid w:val="00962555"/>
    <w:rsid w:val="00966B42"/>
    <w:rsid w:val="009706F1"/>
    <w:rsid w:val="00971C02"/>
    <w:rsid w:val="009832EE"/>
    <w:rsid w:val="00983EFE"/>
    <w:rsid w:val="009A2E52"/>
    <w:rsid w:val="009A4464"/>
    <w:rsid w:val="009A6A19"/>
    <w:rsid w:val="009A7FF3"/>
    <w:rsid w:val="009B052F"/>
    <w:rsid w:val="009B076A"/>
    <w:rsid w:val="009B5D60"/>
    <w:rsid w:val="009C0600"/>
    <w:rsid w:val="009C0C58"/>
    <w:rsid w:val="009C4A60"/>
    <w:rsid w:val="009D0309"/>
    <w:rsid w:val="009D225A"/>
    <w:rsid w:val="009D3748"/>
    <w:rsid w:val="009D7493"/>
    <w:rsid w:val="009E2337"/>
    <w:rsid w:val="009E3063"/>
    <w:rsid w:val="009E5381"/>
    <w:rsid w:val="009E5876"/>
    <w:rsid w:val="009F1B58"/>
    <w:rsid w:val="009F2847"/>
    <w:rsid w:val="009F49B2"/>
    <w:rsid w:val="00A05C46"/>
    <w:rsid w:val="00A130F4"/>
    <w:rsid w:val="00A1697D"/>
    <w:rsid w:val="00A21B64"/>
    <w:rsid w:val="00A2780D"/>
    <w:rsid w:val="00A300D6"/>
    <w:rsid w:val="00A34A37"/>
    <w:rsid w:val="00A43EB2"/>
    <w:rsid w:val="00A46130"/>
    <w:rsid w:val="00A47C45"/>
    <w:rsid w:val="00A50566"/>
    <w:rsid w:val="00A54FBE"/>
    <w:rsid w:val="00A573F5"/>
    <w:rsid w:val="00A64E1D"/>
    <w:rsid w:val="00A66D98"/>
    <w:rsid w:val="00A704E5"/>
    <w:rsid w:val="00A71584"/>
    <w:rsid w:val="00A72C93"/>
    <w:rsid w:val="00A75F56"/>
    <w:rsid w:val="00A8192A"/>
    <w:rsid w:val="00A92305"/>
    <w:rsid w:val="00A96EEA"/>
    <w:rsid w:val="00A9790D"/>
    <w:rsid w:val="00AA5EF8"/>
    <w:rsid w:val="00AB371F"/>
    <w:rsid w:val="00AB7999"/>
    <w:rsid w:val="00AC6AAA"/>
    <w:rsid w:val="00AC6BF5"/>
    <w:rsid w:val="00AD4B79"/>
    <w:rsid w:val="00AD7CE5"/>
    <w:rsid w:val="00AE15B1"/>
    <w:rsid w:val="00AE1E09"/>
    <w:rsid w:val="00AE3688"/>
    <w:rsid w:val="00AF5A42"/>
    <w:rsid w:val="00AF5B71"/>
    <w:rsid w:val="00AF5BFD"/>
    <w:rsid w:val="00B028F6"/>
    <w:rsid w:val="00B0659C"/>
    <w:rsid w:val="00B07AFB"/>
    <w:rsid w:val="00B10C9A"/>
    <w:rsid w:val="00B12D26"/>
    <w:rsid w:val="00B130B9"/>
    <w:rsid w:val="00B20435"/>
    <w:rsid w:val="00B244E0"/>
    <w:rsid w:val="00B252A1"/>
    <w:rsid w:val="00B26CD7"/>
    <w:rsid w:val="00B26E18"/>
    <w:rsid w:val="00B55104"/>
    <w:rsid w:val="00B706E6"/>
    <w:rsid w:val="00B854A7"/>
    <w:rsid w:val="00B86CD5"/>
    <w:rsid w:val="00B871C1"/>
    <w:rsid w:val="00B923DE"/>
    <w:rsid w:val="00B95037"/>
    <w:rsid w:val="00B95A94"/>
    <w:rsid w:val="00B96836"/>
    <w:rsid w:val="00BA378B"/>
    <w:rsid w:val="00BA4798"/>
    <w:rsid w:val="00BA5CA2"/>
    <w:rsid w:val="00BA7C23"/>
    <w:rsid w:val="00BB1C94"/>
    <w:rsid w:val="00BB3BC9"/>
    <w:rsid w:val="00BB702F"/>
    <w:rsid w:val="00BC5509"/>
    <w:rsid w:val="00BD2D28"/>
    <w:rsid w:val="00BE4AA2"/>
    <w:rsid w:val="00BE5063"/>
    <w:rsid w:val="00BF4773"/>
    <w:rsid w:val="00BF63DA"/>
    <w:rsid w:val="00BF65A8"/>
    <w:rsid w:val="00C150AF"/>
    <w:rsid w:val="00C16415"/>
    <w:rsid w:val="00C16658"/>
    <w:rsid w:val="00C176B0"/>
    <w:rsid w:val="00C17849"/>
    <w:rsid w:val="00C275A2"/>
    <w:rsid w:val="00C40C86"/>
    <w:rsid w:val="00C417AA"/>
    <w:rsid w:val="00C41F31"/>
    <w:rsid w:val="00C5168C"/>
    <w:rsid w:val="00C60936"/>
    <w:rsid w:val="00C6170A"/>
    <w:rsid w:val="00C700C2"/>
    <w:rsid w:val="00C71804"/>
    <w:rsid w:val="00C73411"/>
    <w:rsid w:val="00C76572"/>
    <w:rsid w:val="00C8411F"/>
    <w:rsid w:val="00C84B12"/>
    <w:rsid w:val="00C90173"/>
    <w:rsid w:val="00C925FC"/>
    <w:rsid w:val="00C93ABC"/>
    <w:rsid w:val="00C93C80"/>
    <w:rsid w:val="00CA187D"/>
    <w:rsid w:val="00CA37F4"/>
    <w:rsid w:val="00CA52FA"/>
    <w:rsid w:val="00CB6505"/>
    <w:rsid w:val="00CC2F84"/>
    <w:rsid w:val="00CC414C"/>
    <w:rsid w:val="00CC5274"/>
    <w:rsid w:val="00CD207C"/>
    <w:rsid w:val="00CD30B7"/>
    <w:rsid w:val="00CD46FD"/>
    <w:rsid w:val="00CE084A"/>
    <w:rsid w:val="00CE1CF2"/>
    <w:rsid w:val="00CE29C7"/>
    <w:rsid w:val="00CE32B5"/>
    <w:rsid w:val="00CE74C0"/>
    <w:rsid w:val="00CF14AE"/>
    <w:rsid w:val="00CF4576"/>
    <w:rsid w:val="00D01165"/>
    <w:rsid w:val="00D020BF"/>
    <w:rsid w:val="00D04CA8"/>
    <w:rsid w:val="00D05A53"/>
    <w:rsid w:val="00D05E34"/>
    <w:rsid w:val="00D06AC6"/>
    <w:rsid w:val="00D06CC8"/>
    <w:rsid w:val="00D07492"/>
    <w:rsid w:val="00D17E8E"/>
    <w:rsid w:val="00D2464B"/>
    <w:rsid w:val="00D36CAB"/>
    <w:rsid w:val="00D37448"/>
    <w:rsid w:val="00D462C3"/>
    <w:rsid w:val="00D47200"/>
    <w:rsid w:val="00D50A2A"/>
    <w:rsid w:val="00D52E36"/>
    <w:rsid w:val="00D54411"/>
    <w:rsid w:val="00D5579E"/>
    <w:rsid w:val="00D57E1A"/>
    <w:rsid w:val="00D617F8"/>
    <w:rsid w:val="00D621FB"/>
    <w:rsid w:val="00D77D3D"/>
    <w:rsid w:val="00D83B1C"/>
    <w:rsid w:val="00D91FE2"/>
    <w:rsid w:val="00D9493E"/>
    <w:rsid w:val="00DB0A2A"/>
    <w:rsid w:val="00DB3043"/>
    <w:rsid w:val="00DC0830"/>
    <w:rsid w:val="00DC1C42"/>
    <w:rsid w:val="00DC6863"/>
    <w:rsid w:val="00DD00D9"/>
    <w:rsid w:val="00DD02AD"/>
    <w:rsid w:val="00DE1F78"/>
    <w:rsid w:val="00DE6BFA"/>
    <w:rsid w:val="00DF3060"/>
    <w:rsid w:val="00DF420C"/>
    <w:rsid w:val="00DF63FF"/>
    <w:rsid w:val="00E00F6A"/>
    <w:rsid w:val="00E02EEC"/>
    <w:rsid w:val="00E100D9"/>
    <w:rsid w:val="00E247FF"/>
    <w:rsid w:val="00E26F4D"/>
    <w:rsid w:val="00E27032"/>
    <w:rsid w:val="00E40606"/>
    <w:rsid w:val="00E42EB1"/>
    <w:rsid w:val="00E451AB"/>
    <w:rsid w:val="00E46955"/>
    <w:rsid w:val="00E47543"/>
    <w:rsid w:val="00E508FA"/>
    <w:rsid w:val="00E55DD3"/>
    <w:rsid w:val="00E56602"/>
    <w:rsid w:val="00E57858"/>
    <w:rsid w:val="00E6145B"/>
    <w:rsid w:val="00E664A8"/>
    <w:rsid w:val="00E775C8"/>
    <w:rsid w:val="00E879A3"/>
    <w:rsid w:val="00E92742"/>
    <w:rsid w:val="00E96A1F"/>
    <w:rsid w:val="00EA3FDE"/>
    <w:rsid w:val="00EB1807"/>
    <w:rsid w:val="00EB290D"/>
    <w:rsid w:val="00EC0080"/>
    <w:rsid w:val="00EC1F74"/>
    <w:rsid w:val="00EC3571"/>
    <w:rsid w:val="00EC6705"/>
    <w:rsid w:val="00EC77F7"/>
    <w:rsid w:val="00EC7E2A"/>
    <w:rsid w:val="00ED3B9F"/>
    <w:rsid w:val="00ED47CC"/>
    <w:rsid w:val="00ED6D4F"/>
    <w:rsid w:val="00EE58EA"/>
    <w:rsid w:val="00EF2274"/>
    <w:rsid w:val="00EF3E04"/>
    <w:rsid w:val="00EF5485"/>
    <w:rsid w:val="00EF6903"/>
    <w:rsid w:val="00F06C51"/>
    <w:rsid w:val="00F11DCC"/>
    <w:rsid w:val="00F14B4D"/>
    <w:rsid w:val="00F249FA"/>
    <w:rsid w:val="00F3442F"/>
    <w:rsid w:val="00F36226"/>
    <w:rsid w:val="00F36469"/>
    <w:rsid w:val="00F452F1"/>
    <w:rsid w:val="00F55091"/>
    <w:rsid w:val="00F5715E"/>
    <w:rsid w:val="00F74A5E"/>
    <w:rsid w:val="00F801AA"/>
    <w:rsid w:val="00F80E4E"/>
    <w:rsid w:val="00F934E0"/>
    <w:rsid w:val="00FA0F86"/>
    <w:rsid w:val="00FA19AD"/>
    <w:rsid w:val="00FA6361"/>
    <w:rsid w:val="00FB154C"/>
    <w:rsid w:val="00FB15ED"/>
    <w:rsid w:val="00FB59FA"/>
    <w:rsid w:val="00FB5D14"/>
    <w:rsid w:val="00FC6EB4"/>
    <w:rsid w:val="00FD67D4"/>
    <w:rsid w:val="00FE2194"/>
    <w:rsid w:val="00FE24EC"/>
    <w:rsid w:val="00FE425F"/>
    <w:rsid w:val="00FF0307"/>
    <w:rsid w:val="00F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f90,#44697d,#f0ab00,#ccc"/>
    </o:shapedefaults>
    <o:shapelayout v:ext="edit">
      <o:idmap v:ext="edit" data="1"/>
    </o:shapelayout>
  </w:shapeDefaults>
  <w:decimalSymbol w:val="."/>
  <w:listSeparator w:val=","/>
  <w14:docId w14:val="6FA7752F"/>
  <w15:docId w15:val="{3431A2BD-76E8-4FCF-AE0F-2D7EDAB74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FollowedHyperlink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rsid w:val="002B25EE"/>
    <w:rPr>
      <w:sz w:val="24"/>
      <w:szCs w:val="24"/>
    </w:rPr>
  </w:style>
  <w:style w:type="paragraph" w:styleId="Heading1">
    <w:name w:val="heading 1"/>
    <w:basedOn w:val="Normal"/>
    <w:next w:val="Normal"/>
    <w:rsid w:val="00546F6D"/>
    <w:pPr>
      <w:keepNext/>
      <w:spacing w:before="240" w:after="60"/>
      <w:outlineLvl w:val="0"/>
    </w:pPr>
    <w:rPr>
      <w:rFonts w:ascii="Arial Black" w:hAnsi="Arial Black" w:cs="Arial"/>
      <w:bCs/>
      <w:color w:val="F0AB00"/>
      <w:kern w:val="32"/>
      <w:sz w:val="32"/>
      <w:szCs w:val="32"/>
    </w:rPr>
  </w:style>
  <w:style w:type="paragraph" w:styleId="Heading2">
    <w:name w:val="heading 2"/>
    <w:basedOn w:val="Normal"/>
    <w:next w:val="Normal"/>
    <w:rsid w:val="00546F6D"/>
    <w:pPr>
      <w:keepNext/>
      <w:spacing w:before="240" w:after="60"/>
      <w:outlineLvl w:val="1"/>
    </w:pPr>
    <w:rPr>
      <w:rFonts w:ascii="Arial" w:hAnsi="Arial" w:cs="Arial"/>
      <w:b/>
      <w:bCs/>
      <w:iCs/>
      <w:color w:val="44697D"/>
      <w:sz w:val="20"/>
      <w:szCs w:val="28"/>
    </w:rPr>
  </w:style>
  <w:style w:type="paragraph" w:styleId="Heading3">
    <w:name w:val="heading 3"/>
    <w:basedOn w:val="Normal"/>
    <w:next w:val="Normal"/>
    <w:rsid w:val="00546F6D"/>
    <w:pPr>
      <w:keepNext/>
      <w:spacing w:before="240" w:after="60"/>
      <w:outlineLvl w:val="2"/>
    </w:pPr>
    <w:rPr>
      <w:rFonts w:ascii="Arial" w:hAnsi="Arial" w:cs="Arial"/>
      <w:bCs/>
      <w:color w:val="44697D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0SessionTitle">
    <w:name w:val="000_Session_Title"/>
    <w:basedOn w:val="Normal"/>
    <w:qFormat/>
    <w:rsid w:val="00E508FA"/>
    <w:pPr>
      <w:ind w:left="170"/>
    </w:pPr>
    <w:rPr>
      <w:rFonts w:ascii="Arial Black" w:hAnsi="Arial Black" w:cs="Arial"/>
      <w:b/>
      <w:caps/>
      <w:sz w:val="40"/>
      <w:szCs w:val="32"/>
    </w:rPr>
  </w:style>
  <w:style w:type="paragraph" w:customStyle="1" w:styleId="004Introduction">
    <w:name w:val="004_Introduction"/>
    <w:basedOn w:val="Normal"/>
    <w:rsid w:val="00E508FA"/>
    <w:rPr>
      <w:rFonts w:ascii="Arial" w:hAnsi="Arial"/>
      <w:sz w:val="22"/>
      <w:szCs w:val="20"/>
      <w:lang w:val="en-GB" w:eastAsia="en-US"/>
    </w:rPr>
  </w:style>
  <w:style w:type="paragraph" w:styleId="Header">
    <w:name w:val="header"/>
    <w:basedOn w:val="Normal"/>
    <w:rsid w:val="004B0FB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4B0FBC"/>
    <w:pPr>
      <w:tabs>
        <w:tab w:val="center" w:pos="4536"/>
        <w:tab w:val="right" w:pos="9072"/>
      </w:tabs>
    </w:pPr>
  </w:style>
  <w:style w:type="paragraph" w:customStyle="1" w:styleId="02BodyCopy">
    <w:name w:val="02_Body_Copy"/>
    <w:basedOn w:val="Normal"/>
    <w:qFormat/>
    <w:rsid w:val="00FE2194"/>
    <w:rPr>
      <w:rFonts w:ascii="Arial" w:hAnsi="Arial"/>
      <w:sz w:val="20"/>
      <w:szCs w:val="20"/>
      <w:lang w:val="en-GB" w:eastAsia="en-US"/>
    </w:rPr>
  </w:style>
  <w:style w:type="paragraph" w:customStyle="1" w:styleId="01Headline">
    <w:name w:val="01_Headline"/>
    <w:basedOn w:val="Normal"/>
    <w:link w:val="01HeadlineZchnZchn"/>
    <w:qFormat/>
    <w:rsid w:val="00E664A8"/>
    <w:rPr>
      <w:rFonts w:ascii="Arial" w:hAnsi="Arial" w:cs="Arial"/>
      <w:b/>
      <w:caps/>
      <w:sz w:val="28"/>
      <w:szCs w:val="32"/>
      <w:lang w:val="en-GB"/>
    </w:rPr>
  </w:style>
  <w:style w:type="paragraph" w:customStyle="1" w:styleId="010BodycopySubhead">
    <w:name w:val="010_Body_copy_Subhead"/>
    <w:basedOn w:val="Normal"/>
    <w:qFormat/>
    <w:rsid w:val="00B55104"/>
    <w:pPr>
      <w:spacing w:before="260"/>
    </w:pPr>
    <w:rPr>
      <w:rFonts w:ascii="Arial" w:hAnsi="Arial"/>
      <w:b/>
      <w:bCs/>
      <w:sz w:val="22"/>
      <w:szCs w:val="20"/>
    </w:rPr>
  </w:style>
  <w:style w:type="paragraph" w:customStyle="1" w:styleId="020BulletIndent1">
    <w:name w:val="020_Bullet_Indent_1"/>
    <w:link w:val="020BulletIndent1Char"/>
    <w:qFormat/>
    <w:rsid w:val="00F74A5E"/>
    <w:pPr>
      <w:numPr>
        <w:numId w:val="1"/>
      </w:numPr>
    </w:pPr>
    <w:rPr>
      <w:rFonts w:ascii="Arial" w:hAnsi="Arial"/>
      <w:color w:val="000000" w:themeColor="text1"/>
      <w:szCs w:val="22"/>
      <w:lang w:val="en-GB" w:eastAsia="en-US"/>
    </w:rPr>
  </w:style>
  <w:style w:type="character" w:customStyle="1" w:styleId="020BulletIndent1Char">
    <w:name w:val="020_Bullet_Indent_1 Char"/>
    <w:basedOn w:val="DefaultParagraphFont"/>
    <w:link w:val="020BulletIndent1"/>
    <w:rsid w:val="00F74A5E"/>
    <w:rPr>
      <w:rFonts w:ascii="Arial" w:hAnsi="Arial"/>
      <w:color w:val="000000" w:themeColor="text1"/>
      <w:szCs w:val="22"/>
      <w:lang w:val="en-GB" w:eastAsia="en-US"/>
    </w:rPr>
  </w:style>
  <w:style w:type="paragraph" w:customStyle="1" w:styleId="011BodycopySubhead">
    <w:name w:val="011_Body_copy_Subhead"/>
    <w:basedOn w:val="Normal"/>
    <w:qFormat/>
    <w:rsid w:val="00E664A8"/>
    <w:rPr>
      <w:rFonts w:ascii="Arial" w:hAnsi="Arial"/>
      <w:sz w:val="22"/>
      <w:szCs w:val="20"/>
      <w:lang w:val="en-GB" w:eastAsia="en-US"/>
    </w:rPr>
  </w:style>
  <w:style w:type="paragraph" w:customStyle="1" w:styleId="21CopyrightText">
    <w:name w:val="21_Copyright_Text"/>
    <w:basedOn w:val="Normal"/>
    <w:rsid w:val="00862CB3"/>
    <w:pPr>
      <w:spacing w:before="20" w:line="240" w:lineRule="exact"/>
      <w:ind w:left="249" w:right="1134"/>
    </w:pPr>
    <w:rPr>
      <w:rFonts w:ascii="Times New (W1)" w:hAnsi="Times New (W1)"/>
      <w:sz w:val="18"/>
      <w:szCs w:val="18"/>
      <w:lang w:val="en-GB" w:eastAsia="en-US"/>
    </w:rPr>
  </w:style>
  <w:style w:type="character" w:styleId="PageNumber">
    <w:name w:val="page number"/>
    <w:basedOn w:val="DefaultParagraphFont"/>
    <w:rsid w:val="0006602C"/>
  </w:style>
  <w:style w:type="paragraph" w:customStyle="1" w:styleId="021BulletIndent2">
    <w:name w:val="021_Bullet _Indent_2"/>
    <w:qFormat/>
    <w:rsid w:val="00BF63DA"/>
    <w:pPr>
      <w:numPr>
        <w:numId w:val="2"/>
      </w:numPr>
      <w:ind w:left="714" w:hanging="357"/>
    </w:pPr>
    <w:rPr>
      <w:rFonts w:ascii="Arial" w:hAnsi="Arial"/>
      <w:szCs w:val="22"/>
      <w:lang w:val="en-GB" w:eastAsia="en-US"/>
    </w:rPr>
  </w:style>
  <w:style w:type="paragraph" w:customStyle="1" w:styleId="002ExercisesSolutionsSpeakerCompany">
    <w:name w:val="002_ExercisesSolutions_SpeakerCompany"/>
    <w:basedOn w:val="004Introduction"/>
    <w:qFormat/>
    <w:rsid w:val="000B10CE"/>
    <w:pPr>
      <w:ind w:left="170"/>
    </w:pPr>
    <w:rPr>
      <w:sz w:val="32"/>
    </w:rPr>
  </w:style>
  <w:style w:type="table" w:styleId="TableGrid">
    <w:name w:val="Table Grid"/>
    <w:basedOn w:val="TableNormal"/>
    <w:uiPriority w:val="59"/>
    <w:rsid w:val="00C27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1HeadlineZchnZchn">
    <w:name w:val="01_Headline Zchn Zchn"/>
    <w:basedOn w:val="DefaultParagraphFont"/>
    <w:link w:val="01Headline"/>
    <w:rsid w:val="00E664A8"/>
    <w:rPr>
      <w:rFonts w:ascii="Arial" w:hAnsi="Arial" w:cs="Arial"/>
      <w:b/>
      <w:caps/>
      <w:sz w:val="28"/>
      <w:szCs w:val="32"/>
      <w:lang w:val="en-GB"/>
    </w:rPr>
  </w:style>
  <w:style w:type="paragraph" w:styleId="BalloonText">
    <w:name w:val="Balloon Text"/>
    <w:basedOn w:val="Normal"/>
    <w:link w:val="BalloonTextChar"/>
    <w:rsid w:val="002431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3146"/>
    <w:rPr>
      <w:rFonts w:ascii="Tahoma" w:hAnsi="Tahoma" w:cs="Tahoma"/>
      <w:sz w:val="16"/>
      <w:szCs w:val="16"/>
    </w:rPr>
  </w:style>
  <w:style w:type="paragraph" w:customStyle="1" w:styleId="Copyright">
    <w:name w:val="Copyright"/>
    <w:basedOn w:val="02BodyCopy"/>
    <w:qFormat/>
    <w:rsid w:val="00F74A5E"/>
    <w:rPr>
      <w:sz w:val="14"/>
      <w:szCs w:val="16"/>
      <w:lang w:val="en-US"/>
    </w:rPr>
  </w:style>
  <w:style w:type="paragraph" w:styleId="DocumentMap">
    <w:name w:val="Document Map"/>
    <w:basedOn w:val="Normal"/>
    <w:link w:val="DocumentMapChar"/>
    <w:rsid w:val="0052571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2571C"/>
    <w:rPr>
      <w:rFonts w:ascii="Tahoma" w:hAnsi="Tahoma" w:cs="Tahoma"/>
      <w:sz w:val="16"/>
      <w:szCs w:val="16"/>
    </w:rPr>
  </w:style>
  <w:style w:type="paragraph" w:customStyle="1" w:styleId="001session-ID">
    <w:name w:val="001_session-ID"/>
    <w:basedOn w:val="Normal"/>
    <w:next w:val="Normal"/>
    <w:qFormat/>
    <w:rsid w:val="00BE5063"/>
    <w:rPr>
      <w:rFonts w:ascii="Arial (W1)" w:hAnsi="Arial (W1)" w:cs="Arial"/>
      <w:sz w:val="36"/>
    </w:rPr>
  </w:style>
  <w:style w:type="character" w:customStyle="1" w:styleId="FooterChar">
    <w:name w:val="Footer Char"/>
    <w:basedOn w:val="DefaultParagraphFont"/>
    <w:link w:val="Footer"/>
    <w:uiPriority w:val="99"/>
    <w:rsid w:val="00E47543"/>
    <w:rPr>
      <w:sz w:val="24"/>
      <w:szCs w:val="24"/>
    </w:rPr>
  </w:style>
  <w:style w:type="character" w:styleId="Hyperlink">
    <w:name w:val="Hyperlink"/>
    <w:basedOn w:val="DefaultParagraphFont"/>
    <w:rsid w:val="00E47543"/>
    <w:rPr>
      <w:color w:val="04357B"/>
      <w:u w:val="single"/>
    </w:rPr>
  </w:style>
  <w:style w:type="character" w:styleId="FollowedHyperlink">
    <w:name w:val="FollowedHyperlink"/>
    <w:basedOn w:val="DefaultParagraphFont"/>
    <w:rsid w:val="00E47543"/>
    <w:rPr>
      <w:color w:val="005898" w:themeColor="followedHyperlink"/>
      <w:u w:val="single"/>
    </w:rPr>
  </w:style>
  <w:style w:type="paragraph" w:customStyle="1" w:styleId="Copyrightdeutsch">
    <w:name w:val="Copyright_deutsch"/>
    <w:rsid w:val="00352095"/>
    <w:rPr>
      <w:rFonts w:ascii="SAPFolioLight" w:hAnsi="SAPFolioLight"/>
      <w:sz w:val="18"/>
      <w:lang w:val="en-GB" w:eastAsia="en-US"/>
    </w:rPr>
  </w:style>
  <w:style w:type="paragraph" w:styleId="NormalWeb">
    <w:name w:val="Normal (Web)"/>
    <w:basedOn w:val="Normal"/>
    <w:uiPriority w:val="99"/>
    <w:unhideWhenUsed/>
    <w:rsid w:val="00352095"/>
    <w:pPr>
      <w:spacing w:before="100" w:beforeAutospacing="1" w:after="100" w:afterAutospacing="1"/>
    </w:pPr>
    <w:rPr>
      <w:rFonts w:eastAsia="Calibri"/>
    </w:rPr>
  </w:style>
  <w:style w:type="paragraph" w:customStyle="1" w:styleId="032TableBodCcopy">
    <w:name w:val="032_Table_BodCcopy"/>
    <w:basedOn w:val="Normal"/>
    <w:rsid w:val="00E100D9"/>
    <w:rPr>
      <w:rFonts w:ascii="Arial" w:eastAsiaTheme="minorHAnsi" w:hAnsi="Arial" w:cstheme="minorBidi"/>
      <w:sz w:val="20"/>
      <w:szCs w:val="22"/>
      <w:lang w:val="en-US" w:eastAsia="en-US"/>
    </w:rPr>
  </w:style>
  <w:style w:type="paragraph" w:customStyle="1" w:styleId="033TableBullet">
    <w:name w:val="033_Table_Bullet"/>
    <w:basedOn w:val="Normal"/>
    <w:rsid w:val="00E100D9"/>
    <w:pPr>
      <w:numPr>
        <w:numId w:val="3"/>
      </w:numPr>
      <w:ind w:left="170" w:hanging="170"/>
    </w:pPr>
    <w:rPr>
      <w:rFonts w:ascii="Arial" w:hAnsi="Arial"/>
      <w:sz w:val="20"/>
    </w:rPr>
  </w:style>
  <w:style w:type="paragraph" w:customStyle="1" w:styleId="031TableSubheadline">
    <w:name w:val="031_Table_Subheadline"/>
    <w:basedOn w:val="Normal"/>
    <w:rsid w:val="00AB371F"/>
    <w:rPr>
      <w:rFonts w:ascii="Arial" w:eastAsiaTheme="minorHAnsi" w:hAnsi="Arial" w:cstheme="minorBidi"/>
      <w:sz w:val="22"/>
      <w:szCs w:val="22"/>
      <w:lang w:val="en-US" w:eastAsia="en-US"/>
    </w:rPr>
  </w:style>
  <w:style w:type="paragraph" w:customStyle="1" w:styleId="03TableHeadline">
    <w:name w:val="03_Table_Headline"/>
    <w:basedOn w:val="Normal"/>
    <w:rsid w:val="00AB371F"/>
    <w:rPr>
      <w:rFonts w:ascii="Arial" w:eastAsiaTheme="minorHAnsi" w:hAnsi="Arial" w:cstheme="minorBidi"/>
      <w:b/>
      <w:sz w:val="22"/>
      <w:szCs w:val="22"/>
      <w:lang w:val="en-US" w:eastAsia="en-US"/>
    </w:rPr>
  </w:style>
  <w:style w:type="table" w:styleId="TableClassic3">
    <w:name w:val="Table Classic 3"/>
    <w:basedOn w:val="TableNormal"/>
    <w:rsid w:val="00D0116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LightShading-Accent4">
    <w:name w:val="Light Shading Accent 4"/>
    <w:basedOn w:val="TableNormal"/>
    <w:uiPriority w:val="60"/>
    <w:rsid w:val="00D01165"/>
    <w:rPr>
      <w:color w:val="3A8915" w:themeColor="accent4" w:themeShade="BF"/>
    </w:rPr>
    <w:tblPr>
      <w:tblStyleRowBandSize w:val="1"/>
      <w:tblStyleColBandSize w:val="1"/>
      <w:tblBorders>
        <w:top w:val="single" w:sz="8" w:space="0" w:color="4FB81C" w:themeColor="accent4"/>
        <w:bottom w:val="single" w:sz="8" w:space="0" w:color="4FB81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B81C" w:themeColor="accent4"/>
          <w:left w:val="nil"/>
          <w:bottom w:val="single" w:sz="8" w:space="0" w:color="4FB81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B81C" w:themeColor="accent4"/>
          <w:left w:val="nil"/>
          <w:bottom w:val="single" w:sz="8" w:space="0" w:color="4FB81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F5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F5BF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D01165"/>
    <w:rPr>
      <w:color w:val="B37F00" w:themeColor="accent1" w:themeShade="BF"/>
    </w:rPr>
    <w:tblPr>
      <w:tblStyleRowBandSize w:val="1"/>
      <w:tblStyleColBandSize w:val="1"/>
      <w:tblBorders>
        <w:top w:val="single" w:sz="8" w:space="0" w:color="F0AB00" w:themeColor="accent1"/>
        <w:bottom w:val="single" w:sz="8" w:space="0" w:color="F0AB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B00" w:themeColor="accent1"/>
          <w:left w:val="nil"/>
          <w:bottom w:val="single" w:sz="8" w:space="0" w:color="F0AB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B00" w:themeColor="accent1"/>
          <w:left w:val="nil"/>
          <w:bottom w:val="single" w:sz="8" w:space="0" w:color="F0AB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BB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BBC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D01165"/>
    <w:rPr>
      <w:color w:val="AA3F00" w:themeColor="accent5" w:themeShade="BF"/>
    </w:rPr>
    <w:tblPr>
      <w:tblStyleRowBandSize w:val="1"/>
      <w:tblStyleColBandSize w:val="1"/>
      <w:tblBorders>
        <w:top w:val="single" w:sz="8" w:space="0" w:color="E35500" w:themeColor="accent5"/>
        <w:bottom w:val="single" w:sz="8" w:space="0" w:color="E355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5500" w:themeColor="accent5"/>
          <w:left w:val="nil"/>
          <w:bottom w:val="single" w:sz="8" w:space="0" w:color="E355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5500" w:themeColor="accent5"/>
          <w:left w:val="nil"/>
          <w:bottom w:val="single" w:sz="8" w:space="0" w:color="E355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3B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3B9" w:themeFill="accent5" w:themeFillTint="3F"/>
      </w:tcPr>
    </w:tblStylePr>
  </w:style>
  <w:style w:type="character" w:styleId="Strong">
    <w:name w:val="Strong"/>
    <w:basedOn w:val="DefaultParagraphFont"/>
    <w:uiPriority w:val="22"/>
    <w:qFormat/>
    <w:rsid w:val="00494943"/>
    <w:rPr>
      <w:b/>
      <w:bCs/>
    </w:rPr>
  </w:style>
  <w:style w:type="character" w:customStyle="1" w:styleId="sapuimboxtext">
    <w:name w:val="sapuimboxtext"/>
    <w:basedOn w:val="DefaultParagraphFont"/>
    <w:rsid w:val="000C5A45"/>
  </w:style>
  <w:style w:type="character" w:customStyle="1" w:styleId="apple-converted-space">
    <w:name w:val="apple-converted-space"/>
    <w:basedOn w:val="DefaultParagraphFont"/>
    <w:rsid w:val="00C150AF"/>
  </w:style>
  <w:style w:type="character" w:customStyle="1" w:styleId="ph">
    <w:name w:val="ph"/>
    <w:basedOn w:val="DefaultParagraphFont"/>
    <w:rsid w:val="00C150AF"/>
  </w:style>
  <w:style w:type="character" w:styleId="UnresolvedMention">
    <w:name w:val="Unresolved Mention"/>
    <w:basedOn w:val="DefaultParagraphFont"/>
    <w:uiPriority w:val="99"/>
    <w:semiHidden/>
    <w:unhideWhenUsed/>
    <w:rsid w:val="00B244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1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1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ws.amazon.com/account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nodejs.org/en/" TargetMode="External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://www.amazon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hyperlink" Target="https://secure.meetup.com/meetup_api/key/" TargetMode="External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809894\AppData\Local\Microsoft\Windows\Temporary%20Internet%20Files\Content.Outlook\3LLQUCQ9\Teched_2011.dotx" TargetMode="External"/></Relationships>
</file>

<file path=word/theme/theme1.xml><?xml version="1.0" encoding="utf-8"?>
<a:theme xmlns:a="http://schemas.openxmlformats.org/drawingml/2006/main" name="Office Theme">
  <a:themeElements>
    <a:clrScheme name="SAP_Colors2011_1.1">
      <a:dk1>
        <a:srgbClr val="000000"/>
      </a:dk1>
      <a:lt1>
        <a:srgbClr val="FFFFFF"/>
      </a:lt1>
      <a:dk2>
        <a:srgbClr val="0076CB"/>
      </a:dk2>
      <a:lt2>
        <a:srgbClr val="CCCCCC"/>
      </a:lt2>
      <a:accent1>
        <a:srgbClr val="F0AB00"/>
      </a:accent1>
      <a:accent2>
        <a:srgbClr val="666666"/>
      </a:accent2>
      <a:accent3>
        <a:srgbClr val="0076CB"/>
      </a:accent3>
      <a:accent4>
        <a:srgbClr val="4FB81C"/>
      </a:accent4>
      <a:accent5>
        <a:srgbClr val="E35500"/>
      </a:accent5>
      <a:accent6>
        <a:srgbClr val="760A85"/>
      </a:accent6>
      <a:hlink>
        <a:srgbClr val="005898"/>
      </a:hlink>
      <a:folHlink>
        <a:srgbClr val="00589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D0592-3DAE-4B88-B007-0BDED55CF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Teched_2011.dotx</Template>
  <TotalTime>183</TotalTime>
  <Pages>7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Developing Alexa Skill</vt:lpstr>
    </vt:vector>
  </TitlesOfParts>
  <Manager/>
  <Company>SAP</Company>
  <LinksUpToDate>false</LinksUpToDate>
  <CharactersWithSpaces>2970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Alexa Skill</dc:title>
  <dc:subject/>
  <dc:creator>i825339</dc:creator>
  <cp:keywords/>
  <dc:description/>
  <cp:lastModifiedBy>Chandradas, Milton</cp:lastModifiedBy>
  <cp:revision>22</cp:revision>
  <cp:lastPrinted>2014-07-09T09:05:00Z</cp:lastPrinted>
  <dcterms:created xsi:type="dcterms:W3CDTF">2017-03-09T18:13:00Z</dcterms:created>
  <dcterms:modified xsi:type="dcterms:W3CDTF">2018-06-19T11:07:00Z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956349312</vt:i4>
  </property>
  <property fmtid="{D5CDD505-2E9C-101B-9397-08002B2CF9AE}" pid="3" name="_NewReviewCycle">
    <vt:lpwstr/>
  </property>
  <property fmtid="{D5CDD505-2E9C-101B-9397-08002B2CF9AE}" pid="4" name="_EmailSubject">
    <vt:lpwstr>Prerequisites document for S/4 HANA  Workshop</vt:lpwstr>
  </property>
  <property fmtid="{D5CDD505-2E9C-101B-9397-08002B2CF9AE}" pid="5" name="_AuthorEmail">
    <vt:lpwstr>milton.chandradas@sap.com</vt:lpwstr>
  </property>
  <property fmtid="{D5CDD505-2E9C-101B-9397-08002B2CF9AE}" pid="6" name="_AuthorEmailDisplayName">
    <vt:lpwstr>Chandradas, Milton</vt:lpwstr>
  </property>
  <property fmtid="{D5CDD505-2E9C-101B-9397-08002B2CF9AE}" pid="7" name="_PreviousAdHocReviewCycleID">
    <vt:i4>-756647840</vt:i4>
  </property>
  <property fmtid="{D5CDD505-2E9C-101B-9397-08002B2CF9AE}" pid="8" name="_ReviewingToolsShownOnce">
    <vt:lpwstr/>
  </property>
</Properties>
</file>